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90CFE56" wp14:editId="12860E66">
            <wp:extent cx="2819400" cy="3162300"/>
            <wp:effectExtent l="0" t="0" r="0" b="0"/>
            <wp:docPr id="5" name="그림 3" descr="로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고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FE4898" w:rsidRDefault="00FE4898" w:rsidP="00FE4898">
      <w:pPr>
        <w:jc w:val="center"/>
      </w:pPr>
    </w:p>
    <w:p w:rsidR="00FE4898" w:rsidRPr="000C1BC4" w:rsidRDefault="002265F9" w:rsidP="00FE4898">
      <w:pPr>
        <w:pStyle w:val="affff7"/>
      </w:pPr>
      <w:r>
        <w:rPr>
          <w:noProof/>
        </w:rPr>
        <mc:AlternateContent>
          <mc:Choice Requires="wps">
            <w:drawing>
              <wp:anchor distT="0" distB="274320" distL="114300" distR="114300" simplePos="0" relativeHeight="25166028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595630</wp:posOffset>
                </wp:positionV>
                <wp:extent cx="5855970" cy="535940"/>
                <wp:effectExtent l="0" t="0" r="1905" b="127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535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77C" w:rsidRPr="0058773D" w:rsidRDefault="0014277C" w:rsidP="00FE4898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ahoma" w:hAnsi="Tahoma" w:cs="Tahoma" w:hint="eastAsia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PRODUCT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4pt;margin-top:46.9pt;width:461.1pt;height:42.2pt;z-index:251660288;visibility:visible;mso-wrap-style:square;mso-width-percent:0;mso-height-percent:0;mso-wrap-distance-left:9pt;mso-wrap-distance-top:0;mso-wrap-distance-right:9pt;mso-wrap-distance-bottom:21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" fillcolor="#404040 [2429]" stroked="f">
                <v:textbox>
                  <w:txbxContent>
                    <w:p w:rsidR="0014277C" w:rsidRPr="0058773D" w:rsidRDefault="0014277C" w:rsidP="00FE4898">
                      <w:pPr>
                        <w:jc w:val="center"/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Tahoma" w:hAnsi="Tahoma" w:cs="Tahoma" w:hint="eastAsia"/>
                          <w:b/>
                          <w:color w:val="FFFFFF"/>
                          <w:sz w:val="48"/>
                          <w:szCs w:val="48"/>
                        </w:rPr>
                        <w:t xml:space="preserve">PRODUCT </w:t>
                      </w:r>
                      <w:r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  <w:t>DOCUMENTATION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3BE2">
        <w:rPr>
          <w:rFonts w:ascii="Tahoma" w:hAnsi="Tahoma" w:cs="Tahoma" w:hint="eastAsia"/>
          <w:i w:val="0"/>
        </w:rPr>
        <w:t>WCMS V3.0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43"/>
      </w:tblGrid>
      <w:tr w:rsidR="00FE4898" w:rsidRPr="009034E5" w:rsidTr="00407665">
        <w:trPr>
          <w:trHeight w:val="1034"/>
          <w:jc w:val="center"/>
        </w:trPr>
        <w:tc>
          <w:tcPr>
            <w:tcW w:w="9351" w:type="dxa"/>
            <w:vAlign w:val="center"/>
          </w:tcPr>
          <w:p w:rsidR="00FE4898" w:rsidRPr="00847009" w:rsidRDefault="00407665" w:rsidP="00407665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본 소프트웨어 제품은 GS인증제도에 따라 인증기관의 시험/평가를 거쳐 GS인증서를 취득하였습니다. 평가제품의 시험결과(GS인증시 수령한 시험성적서)를</w:t>
            </w:r>
            <w:r w:rsidR="00FE4898" w:rsidRPr="00847009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8"/>
              </w:rPr>
              <w:t>필요시 고객에게 제시할 수 있습니다.</w:t>
            </w:r>
          </w:p>
        </w:tc>
      </w:tr>
    </w:tbl>
    <w:p w:rsidR="00062118" w:rsidRPr="00FE4898" w:rsidRDefault="00062118" w:rsidP="008D6F16"/>
    <w:p w:rsidR="00407665" w:rsidRDefault="00407665" w:rsidP="00407665">
      <w:pPr>
        <w:jc w:val="left"/>
      </w:pP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출시일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0</w:t>
      </w:r>
      <w:r w:rsidR="002265F9">
        <w:t>1</w:t>
      </w:r>
      <w:r>
        <w:rPr>
          <w:rFonts w:hint="eastAsia"/>
        </w:rPr>
        <w:t>월</w:t>
      </w:r>
      <w:r>
        <w:rPr>
          <w:rFonts w:hint="eastAsia"/>
        </w:rPr>
        <w:t xml:space="preserve"> 01</w:t>
      </w:r>
      <w:r>
        <w:rPr>
          <w:rFonts w:hint="eastAsia"/>
        </w:rPr>
        <w:t>일</w:t>
      </w:r>
    </w:p>
    <w:p w:rsidR="00407665" w:rsidRDefault="00F149E4" w:rsidP="00407665">
      <w:pPr>
        <w:jc w:val="left"/>
      </w:pPr>
      <w:r>
        <w:rPr>
          <w:rFonts w:hint="eastAsia"/>
        </w:rPr>
        <w:t>개</w:t>
      </w:r>
      <w:r w:rsidR="00407665">
        <w:rPr>
          <w:rFonts w:hint="eastAsia"/>
        </w:rPr>
        <w:t xml:space="preserve"> </w:t>
      </w:r>
      <w:r>
        <w:rPr>
          <w:rFonts w:hint="eastAsia"/>
        </w:rPr>
        <w:t>정</w:t>
      </w:r>
      <w:r w:rsidR="00407665">
        <w:rPr>
          <w:rFonts w:hint="eastAsia"/>
        </w:rPr>
        <w:t xml:space="preserve"> </w:t>
      </w:r>
      <w:r>
        <w:rPr>
          <w:rFonts w:hint="eastAsia"/>
        </w:rPr>
        <w:t>일</w:t>
      </w:r>
      <w:r w:rsidR="00407665">
        <w:rPr>
          <w:rFonts w:hint="eastAsia"/>
        </w:rPr>
        <w:t xml:space="preserve"> </w:t>
      </w:r>
      <w:r>
        <w:rPr>
          <w:rFonts w:hint="eastAsia"/>
        </w:rPr>
        <w:t>자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 w:rsidR="00407665">
        <w:rPr>
          <w:rFonts w:hint="eastAsia"/>
        </w:rPr>
        <w:tab/>
      </w: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2265F9">
        <w:t>0</w:t>
      </w:r>
      <w:r w:rsidR="00741021">
        <w:t>5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 w:rsidR="002265F9">
        <w:t>0</w:t>
      </w:r>
      <w:r w:rsidR="00741021">
        <w:t>1</w:t>
      </w:r>
      <w:r>
        <w:rPr>
          <w:rFonts w:hint="eastAsia"/>
        </w:rPr>
        <w:t>일</w:t>
      </w:r>
    </w:p>
    <w:p w:rsidR="00062118" w:rsidRPr="00F149E4" w:rsidRDefault="00407665" w:rsidP="00407665">
      <w:pPr>
        <w:jc w:val="left"/>
        <w:sectPr w:rsidR="00062118" w:rsidRPr="00F149E4" w:rsidSect="00DB6B2E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증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관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>한국산업기술시험원</w:t>
      </w:r>
      <w:r w:rsidR="004F0C4C">
        <w:rPr>
          <w:rFonts w:hint="eastAsia"/>
        </w:rPr>
        <w:t xml:space="preserve"> (</w:t>
      </w:r>
      <w:r w:rsidR="004F0C4C">
        <w:t>KTL)</w:t>
      </w:r>
      <w:r w:rsidR="00F149E4">
        <w:rPr>
          <w:rFonts w:hint="eastAsia"/>
        </w:rPr>
        <w:br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7629ED" w:rsidTr="00F82014">
        <w:trPr>
          <w:trHeight w:val="3124"/>
        </w:trPr>
        <w:tc>
          <w:tcPr>
            <w:tcW w:w="9353" w:type="dxa"/>
            <w:tcMar>
              <w:top w:w="0" w:type="dxa"/>
            </w:tcMar>
          </w:tcPr>
          <w:p w:rsidR="007629ED" w:rsidRPr="00000AA8" w:rsidRDefault="007629ED" w:rsidP="00F20299">
            <w:pPr>
              <w:pStyle w:val="nCvrTitled2"/>
              <w:tabs>
                <w:tab w:val="left" w:pos="4200"/>
              </w:tabs>
            </w:pPr>
            <w:r w:rsidRPr="00000AA8">
              <w:lastRenderedPageBreak/>
              <w:t>저작권</w:t>
            </w:r>
            <w:r w:rsidR="00F20299">
              <w:tab/>
            </w:r>
          </w:p>
          <w:p w:rsidR="007629ED" w:rsidRPr="00D76B60" w:rsidRDefault="007629ED" w:rsidP="0030468C"/>
        </w:tc>
      </w:tr>
    </w:tbl>
    <w:p w:rsidR="00735517" w:rsidRDefault="00735517"/>
    <w:p w:rsidR="00735517" w:rsidRPr="00847009" w:rsidRDefault="00735517" w:rsidP="00425096">
      <w:pPr>
        <w:pStyle w:val="nCvrNormal"/>
        <w:rPr>
          <w:rFonts w:asciiTheme="minorHAnsi" w:eastAsiaTheme="minorHAnsi" w:hAnsiTheme="minorHAnsi"/>
        </w:rPr>
      </w:pPr>
      <w:bookmarkStart w:id="0" w:name="_Toc275459225"/>
      <w:bookmarkStart w:id="1" w:name="_Toc275459304"/>
      <w:bookmarkStart w:id="2" w:name="_Toc275966817"/>
      <w:bookmarkStart w:id="3" w:name="_Toc275977795"/>
      <w:bookmarkStart w:id="4" w:name="_Toc276050490"/>
      <w:r w:rsidRPr="00847009">
        <w:rPr>
          <w:rFonts w:asciiTheme="minorHAnsi" w:eastAsiaTheme="minorHAnsi" w:hAnsiTheme="minorHAnsi"/>
        </w:rPr>
        <w:t xml:space="preserve">Copyright </w:t>
      </w:r>
      <w:r w:rsidRPr="00847009">
        <w:rPr>
          <w:rFonts w:asciiTheme="minorHAnsi" w:eastAsiaTheme="minorHAnsi" w:hAnsiTheme="minorHAnsi" w:hint="eastAsia"/>
        </w:rPr>
        <w:t xml:space="preserve">© </w:t>
      </w:r>
      <w:r w:rsidR="002863EF" w:rsidRPr="00847009">
        <w:rPr>
          <w:rFonts w:asciiTheme="minorHAnsi" w:eastAsiaTheme="minorHAnsi" w:hAnsiTheme="minorHAnsi"/>
        </w:rPr>
        <w:t>20</w:t>
      </w:r>
      <w:r w:rsidR="002863EF" w:rsidRPr="00847009">
        <w:rPr>
          <w:rFonts w:asciiTheme="minorHAnsi" w:eastAsiaTheme="minorHAnsi" w:hAnsiTheme="minorHAnsi" w:hint="eastAsia"/>
        </w:rPr>
        <w:t>1</w:t>
      </w:r>
      <w:r w:rsidR="002265F9">
        <w:rPr>
          <w:rFonts w:asciiTheme="minorHAnsi" w:eastAsiaTheme="minorHAnsi" w:hAnsiTheme="minorHAnsi"/>
        </w:rPr>
        <w:t>6</w:t>
      </w:r>
      <w:r w:rsidR="002863EF" w:rsidRPr="00847009">
        <w:rPr>
          <w:rFonts w:asciiTheme="minorHAnsi" w:eastAsiaTheme="minorHAnsi" w:hAnsiTheme="minorHAnsi"/>
        </w:rPr>
        <w:t xml:space="preserve"> </w:t>
      </w:r>
      <w:r w:rsidR="00847009" w:rsidRPr="00847009">
        <w:rPr>
          <w:rFonts w:asciiTheme="minorHAnsi" w:eastAsiaTheme="minorHAnsi" w:hAnsiTheme="minorHAnsi" w:hint="eastAsia"/>
        </w:rPr>
        <w:t>10억홈피</w:t>
      </w:r>
      <w:r w:rsidRPr="00847009">
        <w:rPr>
          <w:rFonts w:asciiTheme="minorHAnsi" w:eastAsiaTheme="minorHAnsi" w:hAnsiTheme="minorHAnsi"/>
        </w:rPr>
        <w:t xml:space="preserve"> Corp. All Rights Reserved.</w:t>
      </w:r>
      <w:bookmarkEnd w:id="0"/>
      <w:bookmarkEnd w:id="1"/>
      <w:bookmarkEnd w:id="2"/>
      <w:bookmarkEnd w:id="3"/>
      <w:bookmarkEnd w:id="4"/>
    </w:p>
    <w:p w:rsidR="00735517" w:rsidRPr="00E7545A" w:rsidRDefault="00735517" w:rsidP="00E7545A">
      <w:pPr>
        <w:pStyle w:val="nCvrNormal"/>
      </w:pPr>
    </w:p>
    <w:p w:rsidR="00735517" w:rsidRPr="00E7545A" w:rsidRDefault="00407665" w:rsidP="00407665">
      <w:pPr>
        <w:pStyle w:val="nCvrNormal"/>
        <w:jc w:val="both"/>
      </w:pPr>
      <w:r w:rsidRPr="00847009">
        <w:rPr>
          <w:rFonts w:asciiTheme="minorHAnsi" w:eastAsiaTheme="minorHAnsi" w:hAnsiTheme="minorHAnsi" w:hint="eastAsia"/>
        </w:rPr>
        <w:t>이 문서는 ㈜10억홈피 이하 "회사"의 지적 재산이므로 어떠한 경우에도 회사의 공식적인 허가 없이 이 문서의 일부 또는 전체를 복제, 전송, 배포하거나 변경하여 사용할 수 없습니다. 이 문서는 1회사의 WCMS 개발에 참여중인 사내 직원에 한하여 제공됩니다.  따라서 사내 직원에 의한 외부 유출시 모든 책임은 유출자가 책임져야 하며 회사는 유출자에게 손해배상을 청구 및 기업 기밀유출로 인한 형사소송을 재기할 수 있습니다. 단, 인증기관의 요청에 따라 복제나 재활용이 불가능한 형태의 파일(PDF)로 사본을 제공할 수 있습니다</w:t>
      </w:r>
      <w:r w:rsidR="00735517" w:rsidRPr="00E7545A">
        <w:rPr>
          <w:rFonts w:hint="eastAsia"/>
        </w:rPr>
        <w:t>.</w:t>
      </w:r>
    </w:p>
    <w:p w:rsidR="00735517" w:rsidRPr="00E7545A" w:rsidRDefault="00735517" w:rsidP="00E7545A">
      <w:pPr>
        <w:pStyle w:val="nCvrNormal"/>
      </w:pPr>
    </w:p>
    <w:p w:rsidR="00735517" w:rsidRPr="00E7545A" w:rsidRDefault="00735517" w:rsidP="00425096">
      <w:pPr>
        <w:pStyle w:val="nCvrNormal"/>
      </w:pPr>
      <w:bookmarkStart w:id="5" w:name="_Toc275459226"/>
      <w:bookmarkStart w:id="6" w:name="_Toc275459305"/>
      <w:bookmarkStart w:id="7" w:name="_Toc275966818"/>
      <w:bookmarkStart w:id="8" w:name="_Toc275977796"/>
      <w:bookmarkStart w:id="9" w:name="_Toc276050491"/>
      <w:r w:rsidRPr="00E7545A">
        <w:rPr>
          <w:rFonts w:hint="eastAsia"/>
        </w:rPr>
        <w:t>㈜</w:t>
      </w:r>
      <w:r w:rsidR="00847009">
        <w:rPr>
          <w:rFonts w:hint="eastAsia"/>
        </w:rPr>
        <w:t>10억홈피</w:t>
      </w:r>
      <w:r w:rsidRPr="00E7545A">
        <w:rPr>
          <w:rFonts w:hint="eastAsia"/>
        </w:rPr>
        <w:t>는 이 문서의 내용을 예고 없이 변경할 수 있습니다.</w:t>
      </w:r>
      <w:bookmarkEnd w:id="5"/>
      <w:bookmarkEnd w:id="6"/>
      <w:bookmarkEnd w:id="7"/>
      <w:bookmarkEnd w:id="8"/>
      <w:bookmarkEnd w:id="9"/>
    </w:p>
    <w:p w:rsidR="00735517" w:rsidRPr="00847009" w:rsidRDefault="00735517" w:rsidP="00246BE8">
      <w:pPr>
        <w:pStyle w:val="nCvrNormal"/>
      </w:pPr>
    </w:p>
    <w:p w:rsidR="00BB68D1" w:rsidRDefault="00BB68D1" w:rsidP="00000AA8"/>
    <w:p w:rsidR="002265F9" w:rsidRDefault="002265F9" w:rsidP="00000AA8"/>
    <w:p w:rsidR="004A5DB6" w:rsidRDefault="004A5DB6" w:rsidP="00000AA8"/>
    <w:p w:rsidR="00BB68D1" w:rsidRDefault="00BB68D1" w:rsidP="00000AA8"/>
    <w:p w:rsidR="00BB68D1" w:rsidRDefault="00BB68D1" w:rsidP="00000AA8"/>
    <w:p w:rsidR="002170E0" w:rsidRDefault="00ED1AA0" w:rsidP="00BB68D1">
      <w:pPr>
        <w:jc w:val="center"/>
      </w:pPr>
      <w:r>
        <w:rPr>
          <w:rFonts w:hint="eastAsia"/>
        </w:rPr>
        <w:t xml:space="preserve">     </w:t>
      </w:r>
      <w:r w:rsidR="002265F9">
        <w:rPr>
          <w:noProof/>
        </w:rPr>
        <w:drawing>
          <wp:inline distT="0" distB="0" distL="0" distR="0">
            <wp:extent cx="2514600" cy="2514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_r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0" w:rsidRDefault="00ED1AA0" w:rsidP="00BB68D1">
      <w:pPr>
        <w:jc w:val="center"/>
      </w:pPr>
    </w:p>
    <w:p w:rsidR="002170E0" w:rsidRDefault="002170E0" w:rsidP="00000AA8"/>
    <w:p w:rsidR="002170E0" w:rsidRDefault="002170E0" w:rsidP="00000AA8"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 xml:space="preserve"> :  (</w:t>
      </w:r>
      <w:r>
        <w:rPr>
          <w:rFonts w:hint="eastAsia"/>
        </w:rPr>
        <w:t>주</w:t>
      </w:r>
      <w:r>
        <w:rPr>
          <w:rFonts w:hint="eastAsia"/>
        </w:rPr>
        <w:t>)10</w:t>
      </w:r>
      <w:r>
        <w:rPr>
          <w:rFonts w:hint="eastAsia"/>
        </w:rPr>
        <w:t>억홈피</w:t>
      </w:r>
    </w:p>
    <w:p w:rsidR="002170E0" w:rsidRDefault="002170E0" w:rsidP="00000AA8"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>
        <w:rPr>
          <w:rFonts w:hint="eastAsia"/>
        </w:rPr>
        <w:t>광주광역시</w:t>
      </w:r>
      <w:r>
        <w:rPr>
          <w:rFonts w:hint="eastAsia"/>
        </w:rPr>
        <w:t xml:space="preserve"> </w:t>
      </w:r>
      <w:r>
        <w:rPr>
          <w:rFonts w:hint="eastAsia"/>
        </w:rPr>
        <w:t>북구</w:t>
      </w:r>
      <w:r>
        <w:rPr>
          <w:rFonts w:hint="eastAsia"/>
        </w:rPr>
        <w:t xml:space="preserve"> 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rPr>
          <w:rFonts w:hint="eastAsia"/>
        </w:rPr>
        <w:t>과기로</w:t>
      </w:r>
      <w:r>
        <w:rPr>
          <w:rFonts w:hint="eastAsia"/>
        </w:rPr>
        <w:t xml:space="preserve"> 176</w:t>
      </w:r>
      <w:r>
        <w:rPr>
          <w:rFonts w:hint="eastAsia"/>
        </w:rPr>
        <w:t>번길</w:t>
      </w:r>
      <w:r>
        <w:rPr>
          <w:rFonts w:hint="eastAsia"/>
        </w:rPr>
        <w:t xml:space="preserve"> 27 (</w:t>
      </w:r>
      <w:r>
        <w:rPr>
          <w:rFonts w:hint="eastAsia"/>
        </w:rPr>
        <w:t>오룡동</w:t>
      </w:r>
      <w:r>
        <w:rPr>
          <w:rFonts w:hint="eastAsia"/>
        </w:rPr>
        <w:t xml:space="preserve">) </w:t>
      </w:r>
      <w:r>
        <w:rPr>
          <w:rFonts w:hint="eastAsia"/>
        </w:rPr>
        <w:t>광주디자인센터</w:t>
      </w:r>
      <w:r w:rsidR="002265F9">
        <w:rPr>
          <w:rFonts w:hint="eastAsia"/>
        </w:rPr>
        <w:t xml:space="preserve"> 1</w:t>
      </w:r>
      <w:r>
        <w:rPr>
          <w:rFonts w:hint="eastAsia"/>
        </w:rPr>
        <w:t>층</w:t>
      </w:r>
      <w:r>
        <w:rPr>
          <w:rFonts w:hint="eastAsia"/>
        </w:rPr>
        <w:t xml:space="preserve"> </w:t>
      </w:r>
      <w:r w:rsidR="002265F9">
        <w:t>1</w:t>
      </w:r>
      <w:r>
        <w:rPr>
          <w:rFonts w:hint="eastAsia"/>
        </w:rPr>
        <w:t>0</w:t>
      </w:r>
      <w:r w:rsidR="002265F9">
        <w:t>3</w:t>
      </w:r>
      <w:r>
        <w:rPr>
          <w:rFonts w:hint="eastAsia"/>
        </w:rPr>
        <w:t>호</w:t>
      </w:r>
    </w:p>
    <w:p w:rsidR="00BB68D1" w:rsidRDefault="00BB68D1" w:rsidP="00000AA8">
      <w:r>
        <w:rPr>
          <w:rFonts w:hint="eastAsia"/>
        </w:rPr>
        <w:t>TEL</w:t>
      </w:r>
      <w:r>
        <w:rPr>
          <w:rFonts w:hint="eastAsia"/>
        </w:rPr>
        <w:tab/>
      </w:r>
      <w:r>
        <w:rPr>
          <w:rFonts w:hint="eastAsia"/>
        </w:rPr>
        <w:tab/>
        <w:t xml:space="preserve">  :  062 - 374 - 4242~3</w:t>
      </w:r>
    </w:p>
    <w:p w:rsidR="00BB68D1" w:rsidRDefault="00BB68D1" w:rsidP="00000AA8">
      <w:r>
        <w:rPr>
          <w:rFonts w:hint="eastAsia"/>
        </w:rPr>
        <w:t>FAX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 w:rsidR="002265F9">
        <w:t>050 – 5454 - 5252</w:t>
      </w:r>
    </w:p>
    <w:p w:rsidR="00BB68D1" w:rsidRDefault="00BB68D1" w:rsidP="00000AA8">
      <w:r>
        <w:rPr>
          <w:rFonts w:hint="eastAsia"/>
        </w:rPr>
        <w:t>URL</w:t>
      </w:r>
      <w:r>
        <w:rPr>
          <w:rFonts w:hint="eastAsia"/>
        </w:rPr>
        <w:tab/>
      </w:r>
      <w:r>
        <w:rPr>
          <w:rFonts w:hint="eastAsia"/>
        </w:rPr>
        <w:tab/>
        <w:t xml:space="preserve">  :  http://www.w</w:t>
      </w:r>
      <w:r w:rsidR="000C6538">
        <w:t>cms.kr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000AA8" w:rsidRDefault="00CB118B" w:rsidP="000A3402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문서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정보</w:t>
            </w:r>
          </w:p>
          <w:p w:rsidR="00CB118B" w:rsidRPr="00D76B60" w:rsidRDefault="00CB118B" w:rsidP="000A3402"/>
        </w:tc>
      </w:tr>
    </w:tbl>
    <w:p w:rsidR="00735517" w:rsidRPr="00000AA8" w:rsidRDefault="00735517" w:rsidP="000A3402">
      <w:pPr>
        <w:pStyle w:val="nCvrTitled3"/>
      </w:pPr>
      <w:r w:rsidRPr="00000AA8">
        <w:rPr>
          <w:rFonts w:hint="eastAsia"/>
        </w:rPr>
        <w:t>문서</w:t>
      </w:r>
      <w:r w:rsidRPr="00000AA8"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735517" w:rsidRDefault="00170D7C" w:rsidP="00735517">
      <w:pPr>
        <w:pStyle w:val="nCvrInfoNormal"/>
      </w:pPr>
      <w:r>
        <w:rPr>
          <w:rFonts w:hint="eastAsia"/>
        </w:rPr>
        <w:t xml:space="preserve">이 문서는 </w:t>
      </w:r>
      <w:r w:rsidR="002A6F95">
        <w:rPr>
          <w:rFonts w:hint="eastAsia"/>
        </w:rPr>
        <w:t xml:space="preserve">웹 사이트 제작 프로그램인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</w:t>
      </w:r>
      <w:r w:rsidR="002A375B">
        <w:rPr>
          <w:rFonts w:hint="eastAsia"/>
        </w:rPr>
        <w:t>운영하고</w:t>
      </w:r>
      <w:r>
        <w:rPr>
          <w:rFonts w:hint="eastAsia"/>
        </w:rPr>
        <w:t xml:space="preserve"> 사용하는 방법을 설명</w:t>
      </w:r>
      <w:r w:rsidR="002A6F95"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735517" w:rsidRDefault="00735517" w:rsidP="00735517">
      <w:pPr>
        <w:pStyle w:val="nCvrTitled3"/>
      </w:pPr>
      <w:r>
        <w:rPr>
          <w:rFonts w:hint="eastAsia"/>
        </w:rPr>
        <w:t>독자</w:t>
      </w:r>
    </w:p>
    <w:p w:rsidR="00170D7C" w:rsidRDefault="00170D7C" w:rsidP="00170D7C">
      <w:pPr>
        <w:pStyle w:val="nCvrInfoNormal"/>
      </w:pPr>
      <w:r>
        <w:rPr>
          <w:rFonts w:hint="eastAsia"/>
        </w:rPr>
        <w:t xml:space="preserve">이 문서의 독자는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사용해서 </w:t>
      </w:r>
      <w:r w:rsidR="00D621D5">
        <w:rPr>
          <w:rFonts w:hint="eastAsia"/>
        </w:rPr>
        <w:t>웹사이트, 블로그</w:t>
      </w:r>
      <w:r w:rsidR="00847009">
        <w:rPr>
          <w:rFonts w:hint="eastAsia"/>
        </w:rPr>
        <w:t>, 쇼핑몰</w:t>
      </w:r>
      <w:r w:rsidR="001F4E37">
        <w:rPr>
          <w:rFonts w:hint="eastAsia"/>
        </w:rPr>
        <w:t xml:space="preserve"> 등의 </w:t>
      </w:r>
      <w:r w:rsidR="000F7E3F">
        <w:rPr>
          <w:rFonts w:hint="eastAsia"/>
        </w:rPr>
        <w:t>웹 사이트</w:t>
      </w:r>
      <w:r w:rsidR="001F4E37">
        <w:rPr>
          <w:rFonts w:hint="eastAsia"/>
        </w:rPr>
        <w:t xml:space="preserve">를 </w:t>
      </w:r>
      <w:r w:rsidR="00847009">
        <w:rPr>
          <w:rFonts w:hint="eastAsia"/>
        </w:rPr>
        <w:t>구축</w:t>
      </w:r>
      <w:r>
        <w:rPr>
          <w:rFonts w:hint="eastAsia"/>
        </w:rPr>
        <w:t>하고 운영</w:t>
      </w:r>
      <w:r w:rsidR="002A375B">
        <w:rPr>
          <w:rFonts w:hint="eastAsia"/>
        </w:rPr>
        <w:t>, 관리</w:t>
      </w:r>
      <w:r>
        <w:rPr>
          <w:rFonts w:hint="eastAsia"/>
        </w:rPr>
        <w:t xml:space="preserve">하는 </w:t>
      </w:r>
      <w:r w:rsidR="002A375B">
        <w:rPr>
          <w:rFonts w:hint="eastAsia"/>
        </w:rPr>
        <w:t>사용자를 대상으로 합니다.</w:t>
      </w:r>
    </w:p>
    <w:p w:rsidR="00735517" w:rsidRPr="00000AA8" w:rsidRDefault="00735517" w:rsidP="00735517">
      <w:pPr>
        <w:pStyle w:val="nCvrTitled3"/>
      </w:pPr>
      <w:r>
        <w:rPr>
          <w:rFonts w:hint="eastAsia"/>
        </w:rPr>
        <w:t>문의</w:t>
      </w:r>
      <w:r w:rsidRPr="00000AA8">
        <w:rPr>
          <w:rFonts w:hint="eastAsia"/>
        </w:rPr>
        <w:t>처</w:t>
      </w:r>
    </w:p>
    <w:p w:rsidR="00735517" w:rsidRDefault="00735517" w:rsidP="00735517">
      <w:pPr>
        <w:pStyle w:val="nCvrInfoNormal"/>
      </w:pPr>
      <w:r>
        <w:rPr>
          <w:rFonts w:hint="eastAsia"/>
        </w:rPr>
        <w:t xml:space="preserve">이 문서의 내용에 오류가 있거나 내용과 관련한 의문 사항이 있으면 </w:t>
      </w:r>
      <w:r w:rsidRPr="002B1ED1">
        <w:rPr>
          <w:rFonts w:hint="eastAsia"/>
        </w:rPr>
        <w:t>아래의 연락처</w:t>
      </w:r>
      <w:r>
        <w:rPr>
          <w:rFonts w:hint="eastAsia"/>
        </w:rPr>
        <w:t>로 문의</w:t>
      </w:r>
      <w:r w:rsidR="00170D7C">
        <w:rPr>
          <w:rFonts w:hint="eastAsia"/>
        </w:rPr>
        <w:t>하십시오</w:t>
      </w:r>
      <w:r>
        <w:rPr>
          <w:rFonts w:hint="eastAsia"/>
        </w:rPr>
        <w:t>.</w:t>
      </w:r>
    </w:p>
    <w:p w:rsidR="00A670FB" w:rsidRDefault="00735517" w:rsidP="00A670FB">
      <w:pPr>
        <w:pStyle w:val="nCvrInfoNormal"/>
      </w:pPr>
      <w:r>
        <w:rPr>
          <w:rFonts w:hint="eastAsia"/>
        </w:rPr>
        <w:t xml:space="preserve">연락처: </w:t>
      </w:r>
      <w:hyperlink r:id="rId13" w:history="1">
        <w:r w:rsidR="002A375B">
          <w:rPr>
            <w:rStyle w:val="af0"/>
            <w:rFonts w:hint="eastAsia"/>
          </w:rPr>
          <w:t>dev</w:t>
        </w:r>
        <w:r w:rsidR="00847009">
          <w:rPr>
            <w:rStyle w:val="af0"/>
          </w:rPr>
          <w:t>@</w:t>
        </w:r>
        <w:r w:rsidR="00847009">
          <w:rPr>
            <w:rStyle w:val="af0"/>
            <w:rFonts w:hint="eastAsia"/>
          </w:rPr>
          <w:t>wcmskorea</w:t>
        </w:r>
        <w:r w:rsidR="002225AD" w:rsidRPr="00D05F6B">
          <w:rPr>
            <w:rStyle w:val="af0"/>
          </w:rPr>
          <w:t>.com</w:t>
        </w:r>
      </w:hyperlink>
    </w:p>
    <w:p w:rsidR="00735517" w:rsidRDefault="00F06844" w:rsidP="00735517">
      <w:pPr>
        <w:pStyle w:val="nCvrTitled3"/>
      </w:pPr>
      <w:r>
        <w:rPr>
          <w:rFonts w:hint="eastAsia"/>
        </w:rPr>
        <w:t>개정</w:t>
      </w:r>
      <w:r w:rsidR="00735517">
        <w:rPr>
          <w:rFonts w:hint="eastAsia"/>
        </w:rPr>
        <w:t>이력</w:t>
      </w:r>
    </w:p>
    <w:tbl>
      <w:tblPr>
        <w:tblStyle w:val="nTbl"/>
        <w:tblW w:w="9069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964"/>
        <w:gridCol w:w="1134"/>
        <w:gridCol w:w="992"/>
        <w:gridCol w:w="1276"/>
        <w:gridCol w:w="3402"/>
        <w:gridCol w:w="1301"/>
      </w:tblGrid>
      <w:tr w:rsidR="00D621D5" w:rsidTr="00D62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4" w:type="dxa"/>
          </w:tcPr>
          <w:p w:rsidR="00D621D5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개정번호</w:t>
            </w:r>
          </w:p>
        </w:tc>
        <w:tc>
          <w:tcPr>
            <w:tcW w:w="1134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hint="eastAsia"/>
              </w:rPr>
              <w:t>개정일자</w:t>
            </w:r>
          </w:p>
        </w:tc>
        <w:tc>
          <w:tcPr>
            <w:tcW w:w="992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개정자</w:t>
            </w:r>
          </w:p>
        </w:tc>
        <w:tc>
          <w:tcPr>
            <w:tcW w:w="1276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개정사유</w:t>
            </w:r>
          </w:p>
        </w:tc>
        <w:tc>
          <w:tcPr>
            <w:tcW w:w="3402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이력사항</w:t>
            </w:r>
          </w:p>
        </w:tc>
        <w:tc>
          <w:tcPr>
            <w:tcW w:w="1301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승인일자</w:t>
            </w:r>
          </w:p>
        </w:tc>
      </w:tr>
      <w:tr w:rsidR="00D621D5" w:rsidTr="00D621D5">
        <w:tc>
          <w:tcPr>
            <w:tcW w:w="96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13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2012.01.01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신규제정</w:t>
            </w:r>
          </w:p>
        </w:tc>
        <w:tc>
          <w:tcPr>
            <w:tcW w:w="3402" w:type="dxa"/>
          </w:tcPr>
          <w:p w:rsidR="00D621D5" w:rsidRPr="0029369E" w:rsidRDefault="00D621D5" w:rsidP="00D621D5">
            <w:pPr>
              <w:pStyle w:val="nTblNormal"/>
            </w:pPr>
            <w:r>
              <w:rPr>
                <w:rFonts w:hint="eastAsia"/>
              </w:rPr>
              <w:t>1.0 버전 최초작성</w:t>
            </w:r>
          </w:p>
        </w:tc>
        <w:tc>
          <w:tcPr>
            <w:tcW w:w="1301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</w:tr>
      <w:tr w:rsidR="00D621D5" w:rsidTr="00D621D5">
        <w:tc>
          <w:tcPr>
            <w:tcW w:w="96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113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D621D5" w:rsidRDefault="00D621D5" w:rsidP="00D621D5">
            <w:pPr>
              <w:pStyle w:val="nTblNormal"/>
            </w:pPr>
            <w:r>
              <w:rPr>
                <w:rFonts w:hint="eastAsia"/>
              </w:rPr>
              <w:t>2.0 버전 업데이트 및 기능개선</w:t>
            </w:r>
          </w:p>
        </w:tc>
        <w:tc>
          <w:tcPr>
            <w:tcW w:w="1301" w:type="dxa"/>
          </w:tcPr>
          <w:p w:rsidR="00D621D5" w:rsidRDefault="00D621D5" w:rsidP="00F40B1B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2013.11.01</w:t>
            </w:r>
          </w:p>
        </w:tc>
      </w:tr>
      <w:tr w:rsidR="002265F9" w:rsidTr="00D621D5">
        <w:tc>
          <w:tcPr>
            <w:tcW w:w="964" w:type="dxa"/>
          </w:tcPr>
          <w:p w:rsidR="002265F9" w:rsidRDefault="002265F9" w:rsidP="002265F9">
            <w:pPr>
              <w:pStyle w:val="nTblNormal"/>
              <w:jc w:val="center"/>
            </w:pPr>
            <w:r>
              <w:t>3</w:t>
            </w:r>
            <w:r>
              <w:rPr>
                <w:rFonts w:hint="eastAsia"/>
              </w:rPr>
              <w:t>.0</w:t>
            </w:r>
          </w:p>
        </w:tc>
        <w:tc>
          <w:tcPr>
            <w:tcW w:w="1134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201</w:t>
            </w:r>
            <w:r>
              <w:t>5</w:t>
            </w:r>
            <w:r>
              <w:rPr>
                <w:rFonts w:hint="eastAsia"/>
              </w:rPr>
              <w:t>.01.01</w:t>
            </w:r>
          </w:p>
        </w:tc>
        <w:tc>
          <w:tcPr>
            <w:tcW w:w="992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2265F9" w:rsidRDefault="002265F9" w:rsidP="002265F9">
            <w:pPr>
              <w:pStyle w:val="nTblNormal"/>
            </w:pPr>
            <w:r>
              <w:t>3</w:t>
            </w:r>
            <w:r>
              <w:rPr>
                <w:rFonts w:hint="eastAsia"/>
              </w:rPr>
              <w:t>.0 버전 업데이트 및 기능개선</w:t>
            </w:r>
          </w:p>
        </w:tc>
        <w:tc>
          <w:tcPr>
            <w:tcW w:w="1301" w:type="dxa"/>
          </w:tcPr>
          <w:p w:rsidR="002265F9" w:rsidRDefault="002265F9" w:rsidP="002265F9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</w:t>
            </w:r>
            <w:r>
              <w:t>6</w:t>
            </w:r>
            <w:r>
              <w:rPr>
                <w:rFonts w:hint="eastAsia"/>
              </w:rPr>
              <w:t>.</w:t>
            </w:r>
            <w:r>
              <w:t>05</w:t>
            </w:r>
            <w:r>
              <w:rPr>
                <w:rFonts w:hint="eastAsia"/>
              </w:rPr>
              <w:t>.01</w:t>
            </w:r>
          </w:p>
        </w:tc>
      </w:tr>
    </w:tbl>
    <w:p w:rsidR="00CB118B" w:rsidRDefault="00F40B1B" w:rsidP="00F40B1B">
      <w:pPr>
        <w:pStyle w:val="afa"/>
      </w:pPr>
      <w:bookmarkStart w:id="10" w:name="_Toc371627432"/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bookmarkEnd w:id="10"/>
      <w:r>
        <w:rPr>
          <w:rFonts w:hint="eastAsia"/>
        </w:rPr>
        <w:t xml:space="preserve"> 개정이력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D76B60" w:rsidRDefault="00CB118B" w:rsidP="000A3402">
            <w:pPr>
              <w:pStyle w:val="nCvrTitled2"/>
            </w:pPr>
            <w:r>
              <w:lastRenderedPageBreak/>
              <w:br w:type="page"/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</w:t>
            </w:r>
          </w:p>
        </w:tc>
      </w:tr>
    </w:tbl>
    <w:p w:rsidR="000F682E" w:rsidRDefault="000F682E" w:rsidP="000F682E">
      <w:pPr>
        <w:pStyle w:val="nCvrTitled3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Default="000F682E" w:rsidP="000F682E">
      <w:pPr>
        <w:pStyle w:val="nBxTitleNotice"/>
      </w:pPr>
      <w:r>
        <w:rPr>
          <w:rFonts w:hint="eastAsia"/>
        </w:rPr>
        <w:t>참고</w:t>
      </w:r>
    </w:p>
    <w:p w:rsidR="000F682E" w:rsidRPr="000F682E" w:rsidRDefault="000F682E" w:rsidP="000F682E">
      <w:pPr>
        <w:pStyle w:val="nBxText"/>
      </w:pPr>
      <w:r w:rsidRPr="000F682E">
        <w:rPr>
          <w:rFonts w:hint="eastAsia"/>
        </w:rPr>
        <w:t>독자가</w:t>
      </w:r>
      <w:r w:rsidRPr="000F682E">
        <w:t xml:space="preserve"> </w:t>
      </w:r>
      <w:r w:rsidRPr="000F682E">
        <w:rPr>
          <w:rFonts w:hint="eastAsia"/>
        </w:rPr>
        <w:t>참고해야</w:t>
      </w:r>
      <w:r w:rsidRPr="000F682E">
        <w:t xml:space="preserve"> </w:t>
      </w:r>
      <w:r w:rsidRPr="000F682E">
        <w:rPr>
          <w:rFonts w:hint="eastAsia"/>
        </w:rPr>
        <w:t>할</w:t>
      </w:r>
      <w:r w:rsidRPr="000F682E">
        <w:t xml:space="preserve"> </w:t>
      </w:r>
      <w:r w:rsidRPr="000F682E">
        <w:rPr>
          <w:rFonts w:hint="eastAsia"/>
        </w:rPr>
        <w:t>내용을</w:t>
      </w:r>
      <w:r w:rsidRPr="000F682E">
        <w:t xml:space="preserve"> </w:t>
      </w:r>
      <w:r w:rsidRPr="000F682E">
        <w:rPr>
          <w:rFonts w:hint="eastAsia"/>
        </w:rPr>
        <w:t>기술</w:t>
      </w:r>
      <w:r w:rsidR="008E3D46">
        <w:rPr>
          <w:rFonts w:hint="eastAsia"/>
        </w:rPr>
        <w:t>합니</w:t>
      </w:r>
      <w:r w:rsidRPr="000F682E">
        <w:rPr>
          <w:rFonts w:hint="eastAsia"/>
        </w:rPr>
        <w:t>다.</w:t>
      </w:r>
    </w:p>
    <w:p w:rsidR="000F682E" w:rsidRDefault="000F682E" w:rsidP="000F682E">
      <w:pPr>
        <w:pStyle w:val="nCvrTitled3"/>
      </w:pP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Pr="000F682E" w:rsidRDefault="000F682E" w:rsidP="000F682E">
      <w:pPr>
        <w:pStyle w:val="nBxTitleWorning"/>
      </w:pPr>
      <w:r w:rsidRPr="000F682E">
        <w:rPr>
          <w:rFonts w:hint="eastAsia"/>
        </w:rPr>
        <w:t>주의</w:t>
      </w:r>
    </w:p>
    <w:p w:rsidR="000F682E" w:rsidRPr="008027BC" w:rsidRDefault="000F682E" w:rsidP="000F682E">
      <w:pPr>
        <w:pStyle w:val="nBxText"/>
      </w:pPr>
      <w:r w:rsidRPr="008027BC">
        <w:rPr>
          <w:rFonts w:hint="eastAsia"/>
        </w:rPr>
        <w:t>독자가</w:t>
      </w:r>
      <w:r w:rsidRPr="008027BC">
        <w:t xml:space="preserve"> </w:t>
      </w:r>
      <w:r w:rsidRPr="008027BC">
        <w:rPr>
          <w:rFonts w:hint="eastAsia"/>
        </w:rPr>
        <w:t>반드시</w:t>
      </w:r>
      <w:r w:rsidRPr="008027BC">
        <w:t xml:space="preserve"> </w:t>
      </w:r>
      <w:r w:rsidRPr="008027BC">
        <w:rPr>
          <w:rFonts w:hint="eastAsia"/>
        </w:rPr>
        <w:t>알아야</w:t>
      </w:r>
      <w:r w:rsidRPr="008027BC">
        <w:t xml:space="preserve"> </w:t>
      </w:r>
      <w:r w:rsidRPr="008027BC">
        <w:rPr>
          <w:rFonts w:hint="eastAsia"/>
        </w:rPr>
        <w:t>할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시스템</w:t>
      </w:r>
      <w:r w:rsidRPr="008027BC">
        <w:t xml:space="preserve"> </w:t>
      </w:r>
      <w:r w:rsidR="005E5B16">
        <w:rPr>
          <w:rFonts w:hint="eastAsia"/>
        </w:rPr>
        <w:t>오류</w:t>
      </w:r>
      <w:r w:rsidRPr="008027BC">
        <w:rPr>
          <w:rFonts w:hint="eastAsia"/>
        </w:rPr>
        <w:t>를</w:t>
      </w:r>
      <w:r w:rsidRPr="008027BC">
        <w:t xml:space="preserve"> </w:t>
      </w:r>
      <w:r w:rsidRPr="008027BC">
        <w:rPr>
          <w:rFonts w:hint="eastAsia"/>
        </w:rPr>
        <w:t>유발할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수행하지</w:t>
      </w:r>
      <w:r w:rsidRPr="008027BC">
        <w:t xml:space="preserve"> </w:t>
      </w:r>
      <w:r w:rsidRPr="008027BC">
        <w:rPr>
          <w:rFonts w:hint="eastAsia"/>
        </w:rPr>
        <w:t>않았을</w:t>
      </w:r>
      <w:r w:rsidRPr="008027BC">
        <w:t xml:space="preserve"> </w:t>
      </w:r>
      <w:r w:rsidRPr="008027BC">
        <w:rPr>
          <w:rFonts w:hint="eastAsia"/>
        </w:rPr>
        <w:t>때</w:t>
      </w:r>
      <w:r w:rsidRPr="008027BC">
        <w:t xml:space="preserve"> </w:t>
      </w:r>
      <w:r w:rsidRPr="008027BC">
        <w:rPr>
          <w:rFonts w:hint="eastAsia"/>
        </w:rPr>
        <w:t>재산상의</w:t>
      </w:r>
      <w:r w:rsidRPr="008027BC">
        <w:t xml:space="preserve"> </w:t>
      </w:r>
      <w:r w:rsidRPr="008027BC">
        <w:rPr>
          <w:rFonts w:hint="eastAsia"/>
        </w:rPr>
        <w:t>피해를</w:t>
      </w:r>
      <w:r w:rsidRPr="008027BC">
        <w:t xml:space="preserve"> </w:t>
      </w:r>
      <w:r w:rsidRPr="008027BC">
        <w:rPr>
          <w:rFonts w:hint="eastAsia"/>
        </w:rPr>
        <w:t>줄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사항을</w:t>
      </w:r>
      <w:r w:rsidRPr="008027BC">
        <w:t xml:space="preserve"> </w:t>
      </w:r>
      <w:r w:rsidRPr="008027BC">
        <w:rPr>
          <w:rFonts w:hint="eastAsia"/>
        </w:rPr>
        <w:t>기술</w:t>
      </w:r>
      <w:r w:rsidR="008E3D46">
        <w:rPr>
          <w:rFonts w:hint="eastAsia"/>
        </w:rPr>
        <w:t>합니</w:t>
      </w:r>
      <w:r>
        <w:rPr>
          <w:rFonts w:hint="eastAsia"/>
        </w:rPr>
        <w:t>다.</w:t>
      </w:r>
    </w:p>
    <w:p w:rsidR="00E03D58" w:rsidRDefault="00E03D58">
      <w:r>
        <w:rPr>
          <w:b/>
        </w:rP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8F117B" w:rsidRPr="007629ED" w:rsidTr="00CB118B">
        <w:trPr>
          <w:trHeight w:val="3118"/>
        </w:trPr>
        <w:tc>
          <w:tcPr>
            <w:tcW w:w="9353" w:type="dxa"/>
          </w:tcPr>
          <w:p w:rsidR="008F117B" w:rsidRPr="007629ED" w:rsidRDefault="008F117B" w:rsidP="004702D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목차</w:t>
            </w:r>
          </w:p>
        </w:tc>
      </w:tr>
    </w:tbl>
    <w:p w:rsidR="00241F34" w:rsidRDefault="00F8693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r>
        <w:fldChar w:fldCharType="begin"/>
      </w:r>
      <w:r w:rsidR="008E7F13">
        <w:instrText xml:space="preserve"> TOC \o "1-3" \h \z \u </w:instrText>
      </w:r>
      <w:r>
        <w:fldChar w:fldCharType="separate"/>
      </w:r>
      <w:hyperlink w:anchor="_Toc459644794" w:history="1">
        <w:r w:rsidR="00241F34" w:rsidRPr="006F6AFF">
          <w:rPr>
            <w:rStyle w:val="af0"/>
          </w:rPr>
          <w:t xml:space="preserve">1.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개요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9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5" w:history="1">
        <w:r w:rsidR="00241F34" w:rsidRPr="006F6AFF">
          <w:rPr>
            <w:rStyle w:val="af0"/>
            <w:rFonts w:asciiTheme="majorEastAsia" w:eastAsia="바탕"/>
          </w:rPr>
          <w:t>1.1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>개요 및 용도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6" w:history="1">
        <w:r w:rsidR="00241F34" w:rsidRPr="006F6AFF">
          <w:rPr>
            <w:rStyle w:val="af0"/>
            <w:rFonts w:asciiTheme="majorEastAsia" w:eastAsia="바탕"/>
            <w:noProof/>
          </w:rPr>
          <w:t>1.1.1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93BE2">
          <w:rPr>
            <w:rStyle w:val="af0"/>
            <w:noProof/>
          </w:rPr>
          <w:t>WCMS V3.0</w:t>
        </w:r>
        <w:r w:rsidR="00241F34" w:rsidRPr="006F6AFF">
          <w:rPr>
            <w:rStyle w:val="af0"/>
            <w:noProof/>
          </w:rPr>
          <w:t>용도 및 목적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11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7" w:history="1">
        <w:r w:rsidR="00241F34" w:rsidRPr="006F6AFF">
          <w:rPr>
            <w:rStyle w:val="af0"/>
            <w:rFonts w:asciiTheme="majorEastAsia" w:eastAsia="바탕"/>
            <w:noProof/>
          </w:rPr>
          <w:t>1.1.2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출시일자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_Toc459644797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8" w:history="1">
        <w:r w:rsidR="00241F34" w:rsidRPr="006F6AFF">
          <w:rPr>
            <w:rStyle w:val="af0"/>
            <w:rFonts w:asciiTheme="majorEastAsia" w:eastAsia="바탕"/>
            <w:noProof/>
          </w:rPr>
          <w:t>1.1.3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관련 법규 또는 GS인증기관의 요구사항을 준수여부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9" w:history="1">
        <w:r w:rsidR="00241F34" w:rsidRPr="006F6AFF">
          <w:rPr>
            <w:rStyle w:val="af0"/>
            <w:rFonts w:asciiTheme="majorEastAsia" w:eastAsia="바탕"/>
          </w:rPr>
          <w:t>1.2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운영환경 및 구성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13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0" w:history="1">
        <w:r w:rsidR="00241F34" w:rsidRPr="006F6AFF">
          <w:rPr>
            <w:rStyle w:val="af0"/>
            <w:rFonts w:asciiTheme="majorEastAsia" w:eastAsia="바탕"/>
            <w:noProof/>
          </w:rPr>
          <w:t>1.2.1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운영환경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_Toc459644800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1" w:history="1">
        <w:r w:rsidR="00241F34" w:rsidRPr="006F6AFF">
          <w:rPr>
            <w:rStyle w:val="af0"/>
            <w:rFonts w:asciiTheme="majorEastAsia" w:eastAsia="바탕"/>
            <w:noProof/>
          </w:rPr>
          <w:t>1.2.2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구성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_Toc459644801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2" w:history="1">
        <w:r w:rsidR="00241F34" w:rsidRPr="006F6AFF">
          <w:rPr>
            <w:rStyle w:val="af0"/>
            <w:rFonts w:asciiTheme="majorEastAsia" w:eastAsia="바탕"/>
          </w:rPr>
          <w:t>1.3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주요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_Toc459644802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15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3" w:history="1">
        <w:r w:rsidR="00241F34" w:rsidRPr="006F6AFF">
          <w:rPr>
            <w:rStyle w:val="af0"/>
            <w:rFonts w:asciiTheme="majorEastAsia" w:eastAsia="바탕"/>
            <w:noProof/>
          </w:rPr>
          <w:t>1.3.1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 기능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4" w:history="1">
        <w:r w:rsidR="00241F34" w:rsidRPr="006F6AFF">
          <w:rPr>
            <w:rStyle w:val="af0"/>
            <w:rFonts w:asciiTheme="majorEastAsia" w:eastAsia="바탕"/>
            <w:noProof/>
          </w:rPr>
          <w:t>1.3.2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주요 기능 설명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_Toc459644804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5" w:history="1">
        <w:r w:rsidR="00241F34" w:rsidRPr="006F6AFF">
          <w:rPr>
            <w:rStyle w:val="af0"/>
            <w:rFonts w:asciiTheme="majorEastAsia" w:eastAsia="바탕"/>
            <w:noProof/>
          </w:rPr>
          <w:t>1.3.3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제품이 제공하는 사용자 인터페이스 유형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_Toc459644805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6" w:history="1">
        <w:r w:rsidR="00241F34" w:rsidRPr="006F6AFF">
          <w:rPr>
            <w:rStyle w:val="af0"/>
            <w:rFonts w:asciiTheme="majorEastAsia" w:eastAsia="바탕"/>
            <w:noProof/>
          </w:rPr>
          <w:t>1.3.4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사용자가 변경 가능한 기능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7" w:history="1">
        <w:r w:rsidR="00241F34" w:rsidRPr="006F6AFF">
          <w:rPr>
            <w:rStyle w:val="af0"/>
            <w:rFonts w:asciiTheme="majorEastAsia" w:eastAsia="바탕"/>
          </w:rPr>
          <w:t>1.4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성능 및 제한사항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_Toc459644807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35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8" w:history="1">
        <w:r w:rsidR="00241F34" w:rsidRPr="006F6AFF">
          <w:rPr>
            <w:rStyle w:val="af0"/>
            <w:rFonts w:asciiTheme="majorEastAsia" w:eastAsia="바탕"/>
            <w:noProof/>
          </w:rPr>
          <w:t>1.4.1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입력필드 유효범위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9" w:history="1">
        <w:r w:rsidR="00241F34" w:rsidRPr="006F6AFF">
          <w:rPr>
            <w:rStyle w:val="af0"/>
            <w:rFonts w:asciiTheme="majorEastAsia" w:eastAsia="바탕"/>
            <w:noProof/>
          </w:rPr>
          <w:t>1.4.2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성능 및 제한 사항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_Toc459644809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0" w:history="1">
        <w:r w:rsidR="00241F34" w:rsidRPr="006F6AFF">
          <w:rPr>
            <w:rStyle w:val="af0"/>
          </w:rPr>
          <w:t xml:space="preserve">2.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37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1" w:history="1">
        <w:r w:rsidR="00241F34" w:rsidRPr="006F6AFF">
          <w:rPr>
            <w:rStyle w:val="af0"/>
            <w:rFonts w:asciiTheme="majorEastAsia" w:eastAsia="바탕"/>
          </w:rPr>
          <w:t>2.1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>의 접근방지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_Toc459644811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2" w:history="1">
        <w:r w:rsidR="00241F34" w:rsidRPr="006F6AFF">
          <w:rPr>
            <w:rStyle w:val="af0"/>
            <w:rFonts w:asciiTheme="majorEastAsia" w:eastAsia="바탕"/>
            <w:noProof/>
          </w:rPr>
          <w:t>2.1.1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초기 셋팅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_Toc459644812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3" w:history="1">
        <w:r w:rsidR="00241F34" w:rsidRPr="006F6AFF">
          <w:rPr>
            <w:rStyle w:val="af0"/>
            <w:rFonts w:asciiTheme="majorEastAsia" w:eastAsia="바탕"/>
            <w:noProof/>
          </w:rPr>
          <w:t>2.1.2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운영자 로그인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4" w:history="1">
        <w:r w:rsidR="00241F34" w:rsidRPr="006F6AFF">
          <w:rPr>
            <w:rStyle w:val="af0"/>
            <w:rFonts w:asciiTheme="majorEastAsia" w:eastAsia="바탕"/>
          </w:rPr>
          <w:t>2.2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설치 가능 여부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5" w:history="1">
        <w:r w:rsidR="00241F34" w:rsidRPr="006F6AFF">
          <w:rPr>
            <w:rStyle w:val="af0"/>
            <w:rFonts w:asciiTheme="majorEastAsia" w:eastAsia="바탕"/>
          </w:rPr>
          <w:t>2.3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백업 및 복구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6" w:history="1">
        <w:r w:rsidR="00241F34" w:rsidRPr="006F6AFF">
          <w:rPr>
            <w:rStyle w:val="af0"/>
          </w:rPr>
          <w:t xml:space="preserve">3.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_Toc459644816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40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7" w:history="1">
        <w:r w:rsidR="00241F34" w:rsidRPr="006F6AFF">
          <w:rPr>
            <w:rStyle w:val="af0"/>
            <w:rFonts w:asciiTheme="majorEastAsia" w:eastAsia="바탕"/>
          </w:rPr>
          <w:t>3.1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사용자 문제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_Toc459644817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rFonts w:hint="eastAsia"/>
            <w:b w:val="0"/>
            <w:bCs/>
            <w:webHidden/>
          </w:rPr>
          <w:t>오류! 책갈피가 정의되어 있지 않습니다.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8" w:history="1">
        <w:r w:rsidR="00241F34" w:rsidRPr="006F6AFF">
          <w:rPr>
            <w:rStyle w:val="af0"/>
            <w:rFonts w:asciiTheme="majorEastAsia" w:eastAsia="바탕"/>
          </w:rPr>
          <w:t>3.2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비정상 상태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_Toc459644818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41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9" w:history="1">
        <w:r w:rsidR="00241F34" w:rsidRPr="006F6AFF">
          <w:rPr>
            <w:rStyle w:val="af0"/>
          </w:rPr>
          <w:t xml:space="preserve">4. </w:t>
        </w:r>
        <w:r w:rsidR="00241F34" w:rsidRPr="006F6AFF">
          <w:rPr>
            <w:rStyle w:val="af0"/>
          </w:rPr>
          <w:t>지원사항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42</w:t>
        </w:r>
        <w:r w:rsidR="00241F34">
          <w:rPr>
            <w:webHidden/>
          </w:rPr>
          <w:fldChar w:fldCharType="end"/>
        </w:r>
      </w:hyperlink>
    </w:p>
    <w:p w:rsidR="00241F34" w:rsidRDefault="00A5578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20" w:history="1">
        <w:r w:rsidR="00241F34" w:rsidRPr="006F6AFF">
          <w:rPr>
            <w:rStyle w:val="af0"/>
            <w:rFonts w:asciiTheme="majorEastAsia" w:eastAsia="바탕"/>
          </w:rPr>
          <w:t>4.1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운영지원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_Toc459644820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43</w:t>
        </w:r>
        <w:r w:rsidR="00241F34">
          <w:rPr>
            <w:webHidden/>
          </w:rPr>
          <w:fldChar w:fldCharType="end"/>
        </w:r>
      </w:hyperlink>
    </w:p>
    <w:p w:rsidR="00D03E90" w:rsidRPr="00000AA8" w:rsidRDefault="00F8693A" w:rsidP="00EF6F05">
      <w:pPr>
        <w:pStyle w:val="10"/>
      </w:pPr>
      <w:r>
        <w:fldChar w:fldCharType="end"/>
      </w:r>
      <w:r w:rsidR="00D03E90" w:rsidRPr="00000AA8"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D03E90" w:rsidRPr="007629ED" w:rsidTr="0012197A">
        <w:trPr>
          <w:trHeight w:val="3118"/>
        </w:trPr>
        <w:tc>
          <w:tcPr>
            <w:tcW w:w="10466" w:type="dxa"/>
          </w:tcPr>
          <w:p w:rsidR="00D03E90" w:rsidRPr="00000AA8" w:rsidRDefault="00D03E90" w:rsidP="00D03E90">
            <w:pPr>
              <w:pStyle w:val="nCvrTitled2"/>
            </w:pPr>
            <w:r w:rsidRPr="00000AA8">
              <w:lastRenderedPageBreak/>
              <w:t>표</w:t>
            </w:r>
            <w:r w:rsidRPr="00000AA8">
              <w:t xml:space="preserve"> </w:t>
            </w:r>
            <w:r w:rsidRPr="00000AA8">
              <w:rPr>
                <w:rFonts w:hint="eastAsia"/>
              </w:rPr>
              <w:t>및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그림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목록</w:t>
            </w:r>
          </w:p>
          <w:p w:rsidR="00D03E90" w:rsidRPr="007629ED" w:rsidRDefault="00D03E90" w:rsidP="00D03E90"/>
        </w:tc>
      </w:tr>
    </w:tbl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표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F40B1B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"표"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371627432" w:history="1">
        <w:r w:rsidR="00F40B1B" w:rsidRPr="007C2A91">
          <w:rPr>
            <w:rStyle w:val="af0"/>
          </w:rPr>
          <w:t>표 1</w:t>
        </w:r>
        <w:r w:rsidR="00F40B1B" w:rsidRPr="007C2A91">
          <w:rPr>
            <w:rStyle w:val="af0"/>
          </w:rPr>
          <w:noBreakHyphen/>
          <w:t>1</w:t>
        </w:r>
        <w:r w:rsidR="00F40B1B">
          <w:rPr>
            <w:webHidden/>
          </w:rPr>
          <w:tab/>
        </w:r>
        <w:r>
          <w:rPr>
            <w:webHidden/>
          </w:rPr>
          <w:fldChar w:fldCharType="begin"/>
        </w:r>
        <w:r w:rsidR="00F40B1B">
          <w:rPr>
            <w:webHidden/>
          </w:rPr>
          <w:instrText xml:space="preserve"> PAGEREF _Toc371627432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F221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55FCC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그림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3F424F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"그림"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46025406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 WCMS 개요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 구성도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14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3 대시보드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18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4 시스템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19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5 사이트 기본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20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6 기본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21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7 모바일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_Toc460254068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rFonts w:hint="eastAsia"/>
            <w:b/>
            <w:bCs/>
            <w:webHidden/>
          </w:rPr>
          <w:t>오류! 책갈피가 정의되어 있지 않습니다.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8 카테고리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22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9 파일관리 (WEB FTP)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23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10 Database 관리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24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11 문서.게시물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25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12 고객.회원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26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13 이미지.배너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27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14 상담.문의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28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15 팝업.공지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29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16 문자.SMS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30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17 방문자.통계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_Toc460254078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31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18 디자인 관리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32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19 WISYWIG 다음 에디터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20 사용자 인터페이스 - 메뉴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21 사용자 인터페이스 - Pop-up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22 사용자 인터페이스 - Window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34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4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1 초기 셋팅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3F424F" w:rsidRDefault="00A5578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5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2 운영자 로그인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FB2889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4B5C02" w:rsidRPr="00104C7C" w:rsidRDefault="004B5C02" w:rsidP="00104C7C"/>
    <w:p w:rsidR="00F710D0" w:rsidRPr="00104C7C" w:rsidRDefault="00F710D0" w:rsidP="00104C7C"/>
    <w:p w:rsidR="00F710D0" w:rsidRPr="00104C7C" w:rsidRDefault="00F710D0" w:rsidP="00104C7C"/>
    <w:p w:rsidR="00F710D0" w:rsidRPr="00000AA8" w:rsidRDefault="00F710D0" w:rsidP="00655FCC">
      <w:pPr>
        <w:pStyle w:val="nCvrTocTitle"/>
        <w:sectPr w:rsidR="00F710D0" w:rsidRPr="00000AA8" w:rsidSect="002F0A24">
          <w:footerReference w:type="first" r:id="rId14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</w:p>
    <w:p w:rsidR="009A75F0" w:rsidRPr="00E617D8" w:rsidRDefault="00893BE2" w:rsidP="00E617D8">
      <w:pPr>
        <w:pStyle w:val="1"/>
        <w:framePr w:wrap="notBeside"/>
      </w:pPr>
      <w:bookmarkStart w:id="11" w:name="_Toc459644794"/>
      <w:r>
        <w:rPr>
          <w:rFonts w:hint="eastAsia"/>
        </w:rPr>
        <w:lastRenderedPageBreak/>
        <w:t>WCMS V3.0</w:t>
      </w:r>
      <w:r w:rsidR="00071FCF" w:rsidRPr="00E617D8">
        <w:rPr>
          <w:rFonts w:hint="eastAsia"/>
        </w:rPr>
        <w:t xml:space="preserve"> </w:t>
      </w:r>
      <w:r w:rsidR="00D621D5">
        <w:rPr>
          <w:rFonts w:hint="eastAsia"/>
        </w:rPr>
        <w:t>개요</w:t>
      </w:r>
      <w:bookmarkEnd w:id="11"/>
    </w:p>
    <w:p w:rsidR="00481378" w:rsidRPr="00000AA8" w:rsidRDefault="00071FCF" w:rsidP="00071FCF">
      <w:pPr>
        <w:pStyle w:val="nCvrNormal"/>
      </w:pPr>
      <w:r>
        <w:rPr>
          <w:rFonts w:hint="eastAsia"/>
        </w:rPr>
        <w:t xml:space="preserve">이 장에서는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의 정의와 기능, 특징을 </w:t>
      </w:r>
      <w:r w:rsidR="00496FBE">
        <w:rPr>
          <w:rFonts w:hint="eastAsia"/>
        </w:rPr>
        <w:t>설명합니다.</w:t>
      </w:r>
    </w:p>
    <w:p w:rsidR="0034196B" w:rsidRDefault="0034196B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r>
        <w:br w:type="page"/>
      </w:r>
    </w:p>
    <w:p w:rsidR="00863F51" w:rsidRPr="00E617D8" w:rsidRDefault="00893BE2" w:rsidP="00203236">
      <w:pPr>
        <w:pStyle w:val="21"/>
      </w:pPr>
      <w:bookmarkStart w:id="12" w:name="_Toc459644795"/>
      <w:r>
        <w:rPr>
          <w:rFonts w:hint="eastAsia"/>
        </w:rPr>
        <w:lastRenderedPageBreak/>
        <w:t>WCMS V3.0</w:t>
      </w:r>
      <w:r w:rsidR="00D621D5">
        <w:rPr>
          <w:rFonts w:hint="eastAsia"/>
        </w:rPr>
        <w:t>개요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및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용도</w:t>
      </w:r>
      <w:bookmarkEnd w:id="12"/>
    </w:p>
    <w:p w:rsidR="00530038" w:rsidRDefault="00893BE2" w:rsidP="00E94749">
      <w:pPr>
        <w:pStyle w:val="nNormal"/>
      </w:pPr>
      <w:r>
        <w:rPr>
          <w:rFonts w:hint="eastAsia"/>
        </w:rPr>
        <w:t>WCMS V3.0</w:t>
      </w:r>
      <w:r w:rsidR="005A2204">
        <w:rPr>
          <w:rFonts w:hint="eastAsia"/>
        </w:rPr>
        <w:t xml:space="preserve"> </w:t>
      </w:r>
      <w:r w:rsidR="00E94749">
        <w:rPr>
          <w:rFonts w:hint="eastAsia"/>
        </w:rPr>
        <w:t xml:space="preserve">프레임워크는 어플리케이션을 개발할때 매번 같은 일을 반복하는 코드들을 개발자 개개인이 나름의 스타일로 만드는 일이 </w:t>
      </w:r>
      <w:r w:rsidR="001958F2">
        <w:rPr>
          <w:rFonts w:hint="eastAsia"/>
        </w:rPr>
        <w:t>대부분입니다</w:t>
      </w:r>
      <w:r w:rsidR="00E94749">
        <w:rPr>
          <w:rFonts w:hint="eastAsia"/>
        </w:rPr>
        <w:t>. 매번 같은 일을 백지상태에서 개발하는 일이 허다하고, 같은 문제를 해결함에도 모두 다른 결과로 나타나는 것은 상당히 비효율적인 업무손실</w:t>
      </w:r>
      <w:r w:rsidR="009161A6">
        <w:rPr>
          <w:rFonts w:hint="eastAsia"/>
        </w:rPr>
        <w:t>과 비용의 손실</w:t>
      </w:r>
      <w:r w:rsidR="00E94749">
        <w:rPr>
          <w:rFonts w:hint="eastAsia"/>
        </w:rPr>
        <w:t xml:space="preserve">을 </w:t>
      </w:r>
      <w:r w:rsidR="001958F2">
        <w:rPr>
          <w:rFonts w:hint="eastAsia"/>
        </w:rPr>
        <w:t>가져다줍니다</w:t>
      </w:r>
      <w:r w:rsidR="00E94749">
        <w:rPr>
          <w:rFonts w:hint="eastAsia"/>
        </w:rPr>
        <w:t xml:space="preserve">. 따라서 WCMS 프레임워크는 일괄된 개발을 지원하고 경계의 모호함을 제한함으로써 모듈성, 재사용성, 확장성, 단순성, 유지관리성의 이익을 가져다 </w:t>
      </w:r>
      <w:r w:rsidR="009161A6">
        <w:rPr>
          <w:rFonts w:hint="eastAsia"/>
        </w:rPr>
        <w:t>주며 지속적인 업데이트 및 기능 개선을 통해 언제나 쾌적한 시스템을 제공합니다</w:t>
      </w:r>
      <w:r w:rsidR="00530038">
        <w:rPr>
          <w:rFonts w:hint="eastAsia"/>
        </w:rPr>
        <w:t xml:space="preserve">. </w:t>
      </w:r>
    </w:p>
    <w:p w:rsidR="009161A6" w:rsidRDefault="009161A6" w:rsidP="00E94749">
      <w:pPr>
        <w:pStyle w:val="nNormal"/>
      </w:pPr>
    </w:p>
    <w:p w:rsidR="002B1446" w:rsidRDefault="004B38BF" w:rsidP="002B1446">
      <w:pPr>
        <w:pStyle w:val="nNormal"/>
        <w:keepNext/>
      </w:pPr>
      <w:r w:rsidRPr="005B0157">
        <w:rPr>
          <w:noProof/>
        </w:rPr>
        <w:drawing>
          <wp:inline distT="0" distB="0" distL="0" distR="0" wp14:anchorId="7396B52B" wp14:editId="77B120EA">
            <wp:extent cx="5448300" cy="2600946"/>
            <wp:effectExtent l="19050" t="0" r="0" b="0"/>
            <wp:docPr id="2" name="그림 5" descr="구성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구성도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423" cy="26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D" w:rsidRDefault="002B1446" w:rsidP="00C467D4">
      <w:pPr>
        <w:pStyle w:val="afa"/>
      </w:pPr>
      <w:bookmarkStart w:id="13" w:name="_Toc46025406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 개요</w:t>
      </w:r>
      <w:bookmarkEnd w:id="13"/>
    </w:p>
    <w:p w:rsidR="00656365" w:rsidRDefault="00656365" w:rsidP="00656365">
      <w:pPr>
        <w:pStyle w:val="nBxTitleNotice"/>
      </w:pPr>
      <w:r>
        <w:rPr>
          <w:rFonts w:hint="eastAsia"/>
        </w:rPr>
        <w:t>참고</w:t>
      </w:r>
    </w:p>
    <w:p w:rsidR="00F57319" w:rsidRDefault="00641DC1" w:rsidP="00656365">
      <w:pPr>
        <w:pStyle w:val="nBxText"/>
      </w:pPr>
      <w:r>
        <w:rPr>
          <w:rFonts w:hint="eastAsia"/>
        </w:rPr>
        <w:t>WCMS</w:t>
      </w:r>
      <w:r w:rsidR="00656365">
        <w:rPr>
          <w:rFonts w:hint="eastAsia"/>
        </w:rPr>
        <w:t xml:space="preserve">에 관한 자세한 정보는 </w:t>
      </w:r>
      <w:r>
        <w:rPr>
          <w:rFonts w:hint="eastAsia"/>
        </w:rPr>
        <w:t>WCMS</w:t>
      </w:r>
      <w:r w:rsidR="00656365">
        <w:rPr>
          <w:rFonts w:hint="eastAsia"/>
        </w:rPr>
        <w:t xml:space="preserve"> 공식 사이트를 참조하십시오.</w:t>
      </w:r>
    </w:p>
    <w:p w:rsidR="00656365" w:rsidRDefault="00A5578C" w:rsidP="00656365">
      <w:pPr>
        <w:pStyle w:val="nBxText"/>
      </w:pPr>
      <w:hyperlink r:id="rId16" w:history="1">
        <w:r w:rsidR="00E94749">
          <w:rPr>
            <w:rStyle w:val="af0"/>
          </w:rPr>
          <w:t>http://www.</w:t>
        </w:r>
        <w:r w:rsidR="00E94749">
          <w:rPr>
            <w:rStyle w:val="af0"/>
            <w:rFonts w:hint="eastAsia"/>
          </w:rPr>
          <w:t>wcmskorea</w:t>
        </w:r>
        <w:r w:rsidR="00656365" w:rsidRPr="00D05F6B">
          <w:rPr>
            <w:rStyle w:val="af0"/>
          </w:rPr>
          <w:t>.com</w:t>
        </w:r>
      </w:hyperlink>
    </w:p>
    <w:p w:rsidR="00656365" w:rsidRPr="00C842D0" w:rsidRDefault="00656365" w:rsidP="005A2204">
      <w:pPr>
        <w:pStyle w:val="nNormal"/>
      </w:pPr>
    </w:p>
    <w:p w:rsidR="00187673" w:rsidRPr="00E617D8" w:rsidRDefault="00893BE2" w:rsidP="006D70DB">
      <w:pPr>
        <w:pStyle w:val="31"/>
      </w:pPr>
      <w:bookmarkStart w:id="14" w:name="_Toc459644796"/>
      <w:r>
        <w:rPr>
          <w:rFonts w:hint="eastAsia"/>
        </w:rPr>
        <w:t>WCMS V3.0</w:t>
      </w:r>
      <w:r w:rsidR="0096673B">
        <w:rPr>
          <w:rFonts w:hint="eastAsia"/>
        </w:rPr>
        <w:t>용도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및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목적</w:t>
      </w:r>
      <w:bookmarkEnd w:id="14"/>
    </w:p>
    <w:p w:rsidR="00AE1A6F" w:rsidRDefault="00893BE2" w:rsidP="00AE1A6F">
      <w:pPr>
        <w:pStyle w:val="nNormal"/>
      </w:pPr>
      <w:r>
        <w:rPr>
          <w:rFonts w:hint="eastAsia"/>
        </w:rPr>
        <w:t>WCMS V3.0</w:t>
      </w:r>
      <w:r w:rsidR="00984C80">
        <w:rPr>
          <w:rFonts w:hint="eastAsia"/>
        </w:rPr>
        <w:t>이 제공하는 기능과 특징은 아래와 같습니다.</w:t>
      </w:r>
      <w:r w:rsidR="00E94749">
        <w:rPr>
          <w:rFonts w:hint="eastAsia"/>
        </w:rPr>
        <w:t xml:space="preserve"> </w:t>
      </w:r>
      <w:r w:rsidR="00984C80">
        <w:rPr>
          <w:rFonts w:hint="eastAsia"/>
        </w:rPr>
        <w:t xml:space="preserve">GS인증범위는 아래의 기능을 수행하는 </w:t>
      </w:r>
      <w:r>
        <w:rPr>
          <w:rFonts w:hint="eastAsia"/>
        </w:rPr>
        <w:t>WCMS V3.0</w:t>
      </w:r>
      <w:r w:rsidR="00984C80">
        <w:rPr>
          <w:rFonts w:hint="eastAsia"/>
        </w:rPr>
        <w:t>입니다.</w:t>
      </w:r>
    </w:p>
    <w:p w:rsidR="00AE1A6F" w:rsidRPr="00AE1A6F" w:rsidRDefault="006A27CA" w:rsidP="00203236">
      <w:pPr>
        <w:pStyle w:val="41"/>
      </w:pPr>
      <w:r>
        <w:rPr>
          <w:rFonts w:hint="eastAsia"/>
        </w:rPr>
        <w:lastRenderedPageBreak/>
        <w:t>손쉬운 사이트 구축</w:t>
      </w:r>
    </w:p>
    <w:p w:rsidR="006A27CA" w:rsidRPr="00AE1A6F" w:rsidRDefault="00641DC1" w:rsidP="00AE1A6F">
      <w:pPr>
        <w:pStyle w:val="nNormal"/>
      </w:pPr>
      <w:r>
        <w:rPr>
          <w:rFonts w:hint="eastAsia"/>
        </w:rPr>
        <w:t>WCMS</w:t>
      </w:r>
      <w:r w:rsidR="006A27CA" w:rsidRPr="006A27CA">
        <w:rPr>
          <w:rFonts w:hint="eastAsia"/>
        </w:rPr>
        <w:t xml:space="preserve">는 </w:t>
      </w:r>
      <w:r w:rsidR="0040316C">
        <w:rPr>
          <w:rFonts w:hint="eastAsia"/>
        </w:rPr>
        <w:t>공공기관, 기업, 요식업, 숙박업</w:t>
      </w:r>
      <w:r w:rsidR="006A27CA">
        <w:rPr>
          <w:rFonts w:hint="eastAsia"/>
        </w:rPr>
        <w:t xml:space="preserve"> </w:t>
      </w:r>
      <w:r w:rsidR="005D7531">
        <w:rPr>
          <w:rFonts w:hint="eastAsia"/>
        </w:rPr>
        <w:t xml:space="preserve">등 다양한 </w:t>
      </w:r>
      <w:r w:rsidR="0040316C">
        <w:rPr>
          <w:rFonts w:hint="eastAsia"/>
        </w:rPr>
        <w:t>분야의 웹사이트를 손쉽게 구축할 수 있습</w:t>
      </w:r>
      <w:r w:rsidR="005D7531">
        <w:rPr>
          <w:rFonts w:hint="eastAsia"/>
        </w:rPr>
        <w:t xml:space="preserve">니다. </w:t>
      </w:r>
      <w:r w:rsidR="005D7531" w:rsidRPr="006A27CA">
        <w:rPr>
          <w:rFonts w:hint="eastAsia"/>
        </w:rPr>
        <w:t xml:space="preserve">사용자는 </w:t>
      </w:r>
      <w:r w:rsidR="005D7531">
        <w:rPr>
          <w:rFonts w:hint="eastAsia"/>
        </w:rPr>
        <w:t xml:space="preserve">만들고자 하는 사이트에 적합한 모듈을 </w:t>
      </w:r>
      <w:r w:rsidR="00852E79">
        <w:rPr>
          <w:rFonts w:hint="eastAsia"/>
        </w:rPr>
        <w:t>선택하</w:t>
      </w:r>
      <w:r w:rsidR="0040316C">
        <w:rPr>
          <w:rFonts w:hint="eastAsia"/>
        </w:rPr>
        <w:t>거나 개발하여</w:t>
      </w:r>
      <w:r w:rsidR="00852E79">
        <w:rPr>
          <w:rFonts w:hint="eastAsia"/>
        </w:rPr>
        <w:t xml:space="preserve"> </w:t>
      </w:r>
      <w:r w:rsidR="005D7531">
        <w:rPr>
          <w:rFonts w:hint="eastAsia"/>
        </w:rPr>
        <w:t xml:space="preserve">편리하게 사이트를 </w:t>
      </w:r>
      <w:r w:rsidR="0040316C">
        <w:rPr>
          <w:rFonts w:hint="eastAsia"/>
        </w:rPr>
        <w:t>구성해 갈</w:t>
      </w:r>
      <w:r w:rsidR="005D7531">
        <w:rPr>
          <w:rFonts w:hint="eastAsia"/>
        </w:rPr>
        <w:t xml:space="preserve"> 수 있습니다. </w:t>
      </w:r>
    </w:p>
    <w:p w:rsidR="00AE1A6F" w:rsidRPr="00AE1A6F" w:rsidRDefault="00E94749" w:rsidP="00203236">
      <w:pPr>
        <w:pStyle w:val="41"/>
      </w:pPr>
      <w:r>
        <w:rPr>
          <w:rFonts w:hint="eastAsia"/>
        </w:rPr>
        <w:t>모듈형 구조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다양한 환경 및 요구사항을 충족시키기 위해 개별 기능과 디자인이 구조적으로 연결 또는 독립적으로 구성되는 개별 컴포넌트 구조로 구성되어 있습니다. 기본 제공되는 모듈을 통해 웹사이트를 손쉽게 구축할 수 있으며 요구사항에 맞는 프로그래밍과 모듈 개발이 가능합니다</w:t>
      </w:r>
      <w:r w:rsidR="00AE1A6F" w:rsidRPr="00AE1A6F">
        <w:rPr>
          <w:rFonts w:hint="eastAsia"/>
        </w:rPr>
        <w:t>.</w:t>
      </w:r>
    </w:p>
    <w:p w:rsidR="00AE1A6F" w:rsidRPr="00AE1A6F" w:rsidRDefault="00E94749" w:rsidP="00203236">
      <w:pPr>
        <w:pStyle w:val="41"/>
      </w:pPr>
      <w:bookmarkStart w:id="15" w:name="_Toc84175838"/>
      <w:r>
        <w:rPr>
          <w:rFonts w:hint="eastAsia"/>
        </w:rPr>
        <w:t>저비용, 고효율</w:t>
      </w:r>
      <w:bookmarkEnd w:id="15"/>
      <w:r>
        <w:rPr>
          <w:rFonts w:hint="eastAsia"/>
        </w:rPr>
        <w:t>의 PHP 기반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PHP는 C/C++의 문법과 비슷하며 클래스를 지원하는 효율적인 코딩이 가능합니다. 그리고 스크립트 언어로써 HTML과 호환성이 뛰어나고 문법이 쉽고 간략하여 타언어에 비해 상당히 높은 개발 생산성을 보장합니다</w:t>
      </w:r>
      <w:r w:rsidR="00AE1A6F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bookmarkStart w:id="16" w:name="_Toc84175839"/>
      <w:r>
        <w:rPr>
          <w:rFonts w:hint="eastAsia"/>
        </w:rPr>
        <w:t xml:space="preserve">웹 서비스를 위한 최적화된 </w:t>
      </w:r>
      <w:bookmarkEnd w:id="16"/>
      <w:r>
        <w:rPr>
          <w:rFonts w:hint="eastAsia"/>
        </w:rPr>
        <w:t>Famework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WCMS은 애초부터 웹 서비스를 위한 플랫폼으로 디자인 되어, 웹 서비스를 가장 쉽고 강력하게 만들 수 있게 해줍니다.  WCMS 내부에는 웹 서비스를 작성 및 사용하는데 필요한 모든 요소들이 이미 포함되어 있으며 빠른 퍼블리싱을 지원합니다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단일 소스로 다수의 웹사이트 구축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단일 소스로 다수의 웹사이트를 통합 구축, 관리할 수 있습니다. 가령 국문 웹사이트에 다국에 웹사이트를 구성한다거나, 대표 웹사이트내 하위 다수의 마이크로 웹사이트를 구축하기에 최적화 되어있습니다. 물론, 모바일웹도 지원됩니다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프로토타입 구성 및 디자인 위젯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프로토타입 구성 기능과 디자인 위젯 기능을 통해 부서간 협업이 빠르게 이루어지고 프로젝트의 연계성이 뛰어나 구축기간의 상당 시간을 단축시킬 수 있습니다</w:t>
      </w:r>
      <w:r w:rsidR="00E94749" w:rsidRPr="00AE1A6F">
        <w:rPr>
          <w:rFonts w:hint="eastAsia"/>
        </w:rPr>
        <w:t>.</w:t>
      </w:r>
    </w:p>
    <w:p w:rsidR="0096673B" w:rsidRDefault="0096673B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2560CD" w:rsidRDefault="00984C80" w:rsidP="00984C80">
      <w:pPr>
        <w:pStyle w:val="31"/>
      </w:pPr>
      <w:bookmarkStart w:id="17" w:name="_Toc459644797"/>
      <w:r>
        <w:rPr>
          <w:rFonts w:hint="eastAsia"/>
        </w:rPr>
        <w:lastRenderedPageBreak/>
        <w:t>제품의</w:t>
      </w:r>
      <w:r w:rsidR="00D1542D">
        <w:rPr>
          <w:rFonts w:hint="eastAsia"/>
        </w:rPr>
        <w:t xml:space="preserve"> </w:t>
      </w:r>
      <w:r w:rsidR="00D1542D">
        <w:rPr>
          <w:rFonts w:hint="eastAsia"/>
        </w:rPr>
        <w:t>출시일자</w:t>
      </w:r>
      <w:bookmarkEnd w:id="17"/>
    </w:p>
    <w:p w:rsidR="0068094B" w:rsidRDefault="00D1542D" w:rsidP="0068094B">
      <w:pPr>
        <w:pStyle w:val="nGlossaryTitle"/>
      </w:pPr>
      <w:r>
        <w:rPr>
          <w:rFonts w:hint="eastAsia"/>
        </w:rPr>
        <w:t>출시일자</w:t>
      </w:r>
    </w:p>
    <w:p w:rsidR="00E94749" w:rsidRDefault="002265F9" w:rsidP="002F6633">
      <w:pPr>
        <w:pStyle w:val="nNormal"/>
      </w:pPr>
      <w:r>
        <w:rPr>
          <w:rFonts w:hint="eastAsia"/>
        </w:rPr>
        <w:t>2016</w:t>
      </w:r>
      <w:r w:rsidR="00D1542D">
        <w:rPr>
          <w:rFonts w:hint="eastAsia"/>
        </w:rPr>
        <w:t>년 01월 01일</w:t>
      </w:r>
    </w:p>
    <w:p w:rsidR="0068094B" w:rsidRDefault="00D1542D" w:rsidP="002F6633">
      <w:pPr>
        <w:pStyle w:val="nGlossaryTitle"/>
        <w:ind w:leftChars="354" w:left="708"/>
      </w:pPr>
      <w:r>
        <w:rPr>
          <w:rFonts w:hint="eastAsia"/>
        </w:rPr>
        <w:t>제조일자</w:t>
      </w:r>
    </w:p>
    <w:p w:rsidR="0068094B" w:rsidRDefault="00D1542D" w:rsidP="002F6633">
      <w:pPr>
        <w:pStyle w:val="nNormal"/>
        <w:ind w:leftChars="354" w:left="708"/>
      </w:pP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 01월 01일</w:t>
      </w:r>
    </w:p>
    <w:p w:rsidR="0068094B" w:rsidRDefault="00D1542D" w:rsidP="00D1542D">
      <w:pPr>
        <w:pStyle w:val="31"/>
      </w:pPr>
      <w:bookmarkStart w:id="18" w:name="_Toc459644798"/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법규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GS</w:t>
      </w:r>
      <w:r>
        <w:rPr>
          <w:rFonts w:hint="eastAsia"/>
        </w:rPr>
        <w:t>인증기관의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준수여부</w:t>
      </w:r>
      <w:bookmarkEnd w:id="18"/>
    </w:p>
    <w:p w:rsidR="00122DC8" w:rsidRDefault="00D1542D" w:rsidP="002F6633">
      <w:pPr>
        <w:pStyle w:val="nNormal"/>
        <w:ind w:leftChars="354" w:left="708"/>
      </w:pPr>
      <w:r>
        <w:rPr>
          <w:rFonts w:hint="eastAsia"/>
        </w:rPr>
        <w:t xml:space="preserve">본 제품은 </w:t>
      </w:r>
      <w:r w:rsidR="00863B18">
        <w:rPr>
          <w:rFonts w:hint="eastAsia"/>
        </w:rPr>
        <w:t>GS인증기관의 인증기관 요구사항을 준수하고 있으며,</w:t>
      </w:r>
      <w:r w:rsidR="00863B18">
        <w:t xml:space="preserve"> </w:t>
      </w:r>
      <w:r w:rsidR="00863B18">
        <w:rPr>
          <w:rFonts w:hint="eastAsia"/>
        </w:rPr>
        <w:t>제품이 준수하는 표준/규격/법령은 없습니다</w:t>
      </w:r>
      <w:r>
        <w:rPr>
          <w:rFonts w:hint="eastAsia"/>
        </w:rPr>
        <w:t>.</w:t>
      </w:r>
    </w:p>
    <w:p w:rsidR="00863B18" w:rsidRDefault="00863B18" w:rsidP="00863B18">
      <w:pPr>
        <w:pStyle w:val="nNormal"/>
        <w:numPr>
          <w:ilvl w:val="0"/>
          <w:numId w:val="42"/>
        </w:numPr>
      </w:pPr>
      <w:r>
        <w:t>GS</w:t>
      </w:r>
      <w:r>
        <w:rPr>
          <w:rFonts w:hint="eastAsia"/>
        </w:rPr>
        <w:t xml:space="preserve">인증기관 </w:t>
      </w:r>
      <w:r>
        <w:t xml:space="preserve">: </w:t>
      </w:r>
      <w:r>
        <w:rPr>
          <w:rFonts w:hint="eastAsia"/>
        </w:rPr>
        <w:t>한국산업기술시험원</w:t>
      </w:r>
    </w:p>
    <w:p w:rsidR="0068094B" w:rsidRPr="0068094B" w:rsidRDefault="0068094B" w:rsidP="00AB0385">
      <w:pPr>
        <w:pStyle w:val="nNormal"/>
        <w:ind w:left="0"/>
      </w:pPr>
    </w:p>
    <w:p w:rsidR="0022723E" w:rsidRPr="00000AA8" w:rsidRDefault="0022723E" w:rsidP="00AB0385">
      <w:pPr>
        <w:pStyle w:val="nNormal"/>
        <w:ind w:left="0"/>
      </w:pPr>
    </w:p>
    <w:p w:rsidR="00481378" w:rsidRPr="00984C80" w:rsidRDefault="00481378" w:rsidP="008B09C0">
      <w:pPr>
        <w:pStyle w:val="nNormal"/>
        <w:sectPr w:rsidR="00481378" w:rsidRPr="00984C80" w:rsidSect="00D91077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oddPage"/>
          <w:pgSz w:w="11906" w:h="16838" w:code="9"/>
          <w:pgMar w:top="2155" w:right="851" w:bottom="1361" w:left="851" w:header="1162" w:footer="737" w:gutter="851"/>
          <w:cols w:space="425"/>
          <w:titlePg/>
          <w:docGrid w:linePitch="360"/>
        </w:sectPr>
      </w:pPr>
    </w:p>
    <w:p w:rsidR="007C28A7" w:rsidRPr="00E617D8" w:rsidRDefault="00D1542D" w:rsidP="006D70DB">
      <w:pPr>
        <w:pStyle w:val="21"/>
      </w:pPr>
      <w:bookmarkStart w:id="19" w:name="_Toc459644799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19"/>
    </w:p>
    <w:p w:rsidR="001A0FDF" w:rsidRPr="00E617D8" w:rsidRDefault="00FC6C09" w:rsidP="006D70DB">
      <w:pPr>
        <w:pStyle w:val="31"/>
      </w:pPr>
      <w:bookmarkStart w:id="20" w:name="_Toc459644800"/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bookmarkEnd w:id="20"/>
    </w:p>
    <w:p w:rsidR="00F40B1B" w:rsidRDefault="00F40B1B" w:rsidP="00F40B1B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2E4130" w:rsidTr="002E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2E4130" w:rsidRDefault="002E4130" w:rsidP="002E4130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2E4130" w:rsidRPr="006060CE" w:rsidRDefault="002E4130" w:rsidP="00B44CF7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2E4130" w:rsidTr="002E4130">
        <w:tc>
          <w:tcPr>
            <w:tcW w:w="1531" w:type="dxa"/>
          </w:tcPr>
          <w:p w:rsidR="002E4130" w:rsidRPr="0029369E" w:rsidRDefault="002E4130" w:rsidP="002E4130">
            <w:pPr>
              <w:pStyle w:val="nTblNormal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7513" w:type="dxa"/>
          </w:tcPr>
          <w:p w:rsidR="002E4130" w:rsidRPr="0029369E" w:rsidRDefault="00927189" w:rsidP="004D754D">
            <w:pPr>
              <w:pStyle w:val="nTblNormal"/>
            </w:pPr>
            <w:r>
              <w:rPr>
                <w:rFonts w:hint="eastAsia"/>
              </w:rPr>
              <w:t>MS Window 7</w:t>
            </w:r>
            <w:r w:rsidR="0060224E">
              <w:t xml:space="preserve">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7513" w:type="dxa"/>
          </w:tcPr>
          <w:p w:rsidR="002E4130" w:rsidRDefault="004D754D" w:rsidP="002E4130">
            <w:pPr>
              <w:pStyle w:val="nTblNormal"/>
            </w:pPr>
            <w:r>
              <w:rPr>
                <w:rFonts w:hint="eastAsia"/>
              </w:rPr>
              <w:t>AMD A10-5800K</w:t>
            </w:r>
            <w:r>
              <w:t xml:space="preserve">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7513" w:type="dxa"/>
          </w:tcPr>
          <w:p w:rsidR="002E4130" w:rsidRDefault="001E180C" w:rsidP="002E4130">
            <w:pPr>
              <w:pStyle w:val="nTblNormal"/>
            </w:pPr>
            <w:r>
              <w:rPr>
                <w:rFonts w:hint="eastAsia"/>
              </w:rPr>
              <w:t>8</w:t>
            </w:r>
            <w:r w:rsidR="00927189">
              <w:rPr>
                <w:rFonts w:hint="eastAsia"/>
              </w:rPr>
              <w:t xml:space="preserve">GB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HDD</w:t>
            </w:r>
          </w:p>
        </w:tc>
        <w:tc>
          <w:tcPr>
            <w:tcW w:w="7513" w:type="dxa"/>
          </w:tcPr>
          <w:p w:rsidR="002E4130" w:rsidRDefault="001E180C" w:rsidP="006D70DB">
            <w:pPr>
              <w:pStyle w:val="nTblNormal"/>
              <w:tabs>
                <w:tab w:val="right" w:pos="7457"/>
              </w:tabs>
            </w:pPr>
            <w:r>
              <w:t>5</w:t>
            </w:r>
            <w:r w:rsidR="00927189">
              <w:rPr>
                <w:rFonts w:hint="eastAsia"/>
              </w:rPr>
              <w:t xml:space="preserve">00GB </w:t>
            </w:r>
          </w:p>
        </w:tc>
      </w:tr>
      <w:tr w:rsidR="00200BC0" w:rsidTr="002E4130">
        <w:tc>
          <w:tcPr>
            <w:tcW w:w="1531" w:type="dxa"/>
          </w:tcPr>
          <w:p w:rsidR="00200BC0" w:rsidRDefault="00200BC0" w:rsidP="00B44CF7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200BC0" w:rsidRDefault="00200BC0" w:rsidP="006D70DB">
            <w:pPr>
              <w:pStyle w:val="nTblNormal"/>
              <w:tabs>
                <w:tab w:val="right" w:pos="7457"/>
              </w:tabs>
            </w:pPr>
            <w:r>
              <w:rPr>
                <w:rFonts w:hint="eastAsia"/>
              </w:rPr>
              <w:t>Apache</w:t>
            </w:r>
            <w:r>
              <w:t xml:space="preserve"> 2.x </w:t>
            </w:r>
            <w:r>
              <w:rPr>
                <w:rFonts w:hint="eastAsia"/>
              </w:rPr>
              <w:t>,</w:t>
            </w:r>
            <w:r>
              <w:t xml:space="preserve"> MySQL 5.x </w:t>
            </w:r>
          </w:p>
        </w:tc>
      </w:tr>
    </w:tbl>
    <w:p w:rsidR="002E4130" w:rsidRDefault="002E4130" w:rsidP="002E4130">
      <w:pPr>
        <w:pStyle w:val="nCvrInfoNormal"/>
      </w:pPr>
    </w:p>
    <w:p w:rsidR="00FC6C09" w:rsidRPr="00E617D8" w:rsidRDefault="00FC6C09" w:rsidP="00FC6C09">
      <w:pPr>
        <w:pStyle w:val="31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</w:p>
    <w:p w:rsidR="00FC6C09" w:rsidRDefault="00FC6C09" w:rsidP="00FC6C09">
      <w:pPr>
        <w:pStyle w:val="afa"/>
        <w:keepNext/>
      </w:pPr>
      <w:r>
        <w:rPr>
          <w:rFonts w:hint="eastAsia"/>
        </w:rPr>
        <w:t xml:space="preserve">표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FC6C09" w:rsidTr="008F3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FC6C09" w:rsidRDefault="00FC6C09" w:rsidP="008F37B4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FC6C09" w:rsidRPr="006060CE" w:rsidRDefault="00FC6C09" w:rsidP="008F37B4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FC6C09" w:rsidTr="008F37B4">
        <w:tc>
          <w:tcPr>
            <w:tcW w:w="1531" w:type="dxa"/>
          </w:tcPr>
          <w:p w:rsidR="00FC6C09" w:rsidRDefault="00FC6C09" w:rsidP="008F37B4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FC6C09" w:rsidRDefault="00FC6C09" w:rsidP="00FC6C09">
            <w:pPr>
              <w:pStyle w:val="nTblNormal"/>
            </w:pPr>
            <w:r>
              <w:rPr>
                <w:rFonts w:hint="eastAsia"/>
              </w:rPr>
              <w:t xml:space="preserve">IE11 </w:t>
            </w:r>
          </w:p>
        </w:tc>
      </w:tr>
    </w:tbl>
    <w:p w:rsidR="00FC6C09" w:rsidRDefault="00FC6C09" w:rsidP="002E4130">
      <w:pPr>
        <w:pStyle w:val="nCvrInfoNormal"/>
      </w:pPr>
    </w:p>
    <w:p w:rsidR="00927189" w:rsidRDefault="00927189" w:rsidP="00927189">
      <w:pPr>
        <w:pStyle w:val="nCvrInfoNormal"/>
      </w:pPr>
    </w:p>
    <w:p w:rsidR="00927189" w:rsidRDefault="00927189" w:rsidP="00927189">
      <w:pPr>
        <w:pStyle w:val="nCvrInfoNormal"/>
      </w:pPr>
    </w:p>
    <w:p w:rsidR="00927189" w:rsidRPr="00E617D8" w:rsidRDefault="001A4B53" w:rsidP="006D70DB">
      <w:pPr>
        <w:pStyle w:val="31"/>
      </w:pPr>
      <w:bookmarkStart w:id="21" w:name="_Toc459644801"/>
      <w:r>
        <w:rPr>
          <w:rFonts w:hint="eastAsia"/>
        </w:rPr>
        <w:lastRenderedPageBreak/>
        <w:t>구성</w:t>
      </w:r>
      <w:bookmarkEnd w:id="21"/>
    </w:p>
    <w:p w:rsidR="002D2DB1" w:rsidRDefault="00046D6E" w:rsidP="002D2DB1">
      <w:pPr>
        <w:pStyle w:val="nNormal"/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BDD43" wp14:editId="0B040313">
                <wp:simplePos x="0" y="0"/>
                <wp:positionH relativeFrom="column">
                  <wp:posOffset>1602740</wp:posOffset>
                </wp:positionH>
                <wp:positionV relativeFrom="paragraph">
                  <wp:posOffset>200025</wp:posOffset>
                </wp:positionV>
                <wp:extent cx="914400" cy="285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D6E" w:rsidRPr="00046D6E" w:rsidRDefault="00893BE2">
                            <w:pPr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FF0000"/>
                                <w:sz w:val="24"/>
                              </w:rPr>
                              <w:t>WCMS V3.0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BDD43" id="Text Box 3" o:spid="_x0000_s1027" type="#_x0000_t202" style="position:absolute;left:0;text-align:left;margin-left:126.2pt;margin-top:15.75pt;width:1in;height:22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" filled="f" stroked="f" strokeweight=".5pt">
                <v:textbox>
                  <w:txbxContent>
                    <w:p w:rsidR="00046D6E" w:rsidRPr="00046D6E" w:rsidRDefault="00893BE2">
                      <w:pPr>
                        <w:rPr>
                          <w:rFonts w:ascii="나눔고딕 ExtraBold" w:eastAsia="나눔고딕 ExtraBold" w:hAnsi="나눔고딕 ExtraBold" w:hint="eastAsia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나눔고딕 ExtraBold" w:eastAsia="나눔고딕 ExtraBold" w:hAnsi="나눔고딕 ExtraBold" w:hint="eastAsia"/>
                          <w:b/>
                          <w:color w:val="FF0000"/>
                          <w:sz w:val="24"/>
                        </w:rPr>
                        <w:t>WCMS V3.0</w:t>
                      </w:r>
                    </w:p>
                  </w:txbxContent>
                </v:textbox>
              </v:shape>
            </w:pict>
          </mc:Fallback>
        </mc:AlternateContent>
      </w:r>
      <w:r w:rsidR="00927189" w:rsidRPr="00927189">
        <w:rPr>
          <w:noProof/>
        </w:rPr>
        <w:drawing>
          <wp:inline distT="0" distB="0" distL="0" distR="0" wp14:anchorId="77398BE9" wp14:editId="75B97083">
            <wp:extent cx="5449374" cy="4650864"/>
            <wp:effectExtent l="19050" t="0" r="0" b="0"/>
            <wp:docPr id="30" name="그림 15" descr="WCMS개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S개요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374" cy="46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B1" w:rsidRDefault="002D2DB1" w:rsidP="002D2DB1">
      <w:pPr>
        <w:pStyle w:val="afa"/>
      </w:pPr>
      <w:bookmarkStart w:id="22" w:name="_Toc46025406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구성도</w:t>
      </w:r>
      <w:bookmarkEnd w:id="22"/>
    </w:p>
    <w:p w:rsidR="00927189" w:rsidRDefault="00927189" w:rsidP="00927189">
      <w:pPr>
        <w:pStyle w:val="nNormal"/>
      </w:pPr>
      <w:r>
        <w:rPr>
          <w:rFonts w:hint="eastAsia"/>
        </w:rPr>
        <w:t>.</w:t>
      </w:r>
    </w:p>
    <w:p w:rsidR="00663773" w:rsidRPr="00663773" w:rsidRDefault="00663773" w:rsidP="005A2204">
      <w:pPr>
        <w:pStyle w:val="nNormal"/>
      </w:pPr>
    </w:p>
    <w:p w:rsidR="005A2204" w:rsidRDefault="005A2204" w:rsidP="005A2204">
      <w:pPr>
        <w:pStyle w:val="nNormal"/>
      </w:pPr>
    </w:p>
    <w:p w:rsidR="003479E9" w:rsidRPr="002E7745" w:rsidRDefault="003479E9" w:rsidP="005A2204">
      <w:pPr>
        <w:pStyle w:val="nNormal"/>
        <w:sectPr w:rsidR="003479E9" w:rsidRPr="002E7745" w:rsidSect="00FA5F24">
          <w:headerReference w:type="first" r:id="rId24"/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5A2204" w:rsidRPr="00E617D8" w:rsidRDefault="001A4B53" w:rsidP="00FA5F24">
      <w:pPr>
        <w:pStyle w:val="21"/>
      </w:pPr>
      <w:bookmarkStart w:id="23" w:name="_Toc459644802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5A2204" w:rsidRPr="00E617D8">
        <w:rPr>
          <w:rFonts w:hint="eastAsia"/>
        </w:rPr>
        <w:t>능</w:t>
      </w:r>
      <w:bookmarkEnd w:id="23"/>
    </w:p>
    <w:p w:rsidR="001A4B53" w:rsidRPr="00E617D8" w:rsidRDefault="001A4B53" w:rsidP="00FA5F24">
      <w:pPr>
        <w:pStyle w:val="31"/>
      </w:pPr>
      <w:bookmarkStart w:id="24" w:name="_Toc459644803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bookmarkEnd w:id="24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제품 기능 리스트</w:t>
      </w:r>
    </w:p>
    <w:tbl>
      <w:tblPr>
        <w:tblStyle w:val="nTbl"/>
        <w:tblW w:w="9016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2796"/>
        <w:gridCol w:w="2743"/>
      </w:tblGrid>
      <w:tr w:rsidR="00B44CF7" w:rsidRPr="006060CE" w:rsidTr="007E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B44CF7" w:rsidRPr="00B44CF7" w:rsidRDefault="00B44CF7" w:rsidP="00B44CF7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대분류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중분류</w:t>
            </w: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소분류</w:t>
            </w:r>
          </w:p>
        </w:tc>
      </w:tr>
      <w:tr w:rsidR="005B0789" w:rsidRPr="0029369E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셋팅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운영자 로그인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문서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댓글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접속회원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TOP 10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기본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 메뉴생성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수정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삭제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권한변경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순서변경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복제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환경설정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입력항목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이름변경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선택삭제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폴더생성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올리기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다운로드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DB관리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lastRenderedPageBreak/>
              <w:t>25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 xml:space="preserve">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문서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문서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파일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등록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회원등급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성별 가입자 통계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연령 가입자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지역 가입자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배너등록하기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수정하기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삭제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팝업목록 보기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 등록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문자발송 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발송내역 조회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메시지 관리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날짜별 통계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IP별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사이트별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메인 디자인 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서브 디자인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설정하기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lastRenderedPageBreak/>
              <w:t>5</w:t>
            </w:r>
            <w:r w:rsidR="008F37B4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스킨(기타)정보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네비게이션 환경설정하기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텍스트타입 이미지 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File Include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3678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게시물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t>58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59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삭제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69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복제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</w:tbl>
    <w:p w:rsidR="001A4B53" w:rsidRDefault="00B44CF7" w:rsidP="00FA5F24">
      <w:pPr>
        <w:pStyle w:val="31"/>
      </w:pPr>
      <w:bookmarkStart w:id="25" w:name="_Toc459644804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25"/>
    </w:p>
    <w:p w:rsidR="001A4B53" w:rsidRPr="00E617D8" w:rsidRDefault="001A4B53" w:rsidP="00FA5F24">
      <w:pPr>
        <w:pStyle w:val="41"/>
      </w:pPr>
      <w:r>
        <w:rPr>
          <w:rFonts w:hint="eastAsia"/>
        </w:rPr>
        <w:t>대시보드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WCMS 관리자 홈입니다. 사이트 현황과 최근 글, </w:t>
      </w:r>
      <w:r w:rsidR="00EC316D">
        <w:rPr>
          <w:rFonts w:hint="eastAsia"/>
        </w:rPr>
        <w:t xml:space="preserve">최근 </w:t>
      </w:r>
      <w:r>
        <w:rPr>
          <w:rFonts w:hint="eastAsia"/>
        </w:rPr>
        <w:t xml:space="preserve">댓글, </w:t>
      </w:r>
      <w:r w:rsidR="00EC316D">
        <w:rPr>
          <w:rFonts w:hint="eastAsia"/>
        </w:rPr>
        <w:t xml:space="preserve">최근 접속회원, </w:t>
      </w:r>
      <w:r>
        <w:rPr>
          <w:rFonts w:hint="eastAsia"/>
        </w:rPr>
        <w:t>키워드 TOP100, 업데이트 공지, 신규회원 현황, 방문자 현황</w:t>
      </w:r>
      <w:r w:rsidR="00EC316D">
        <w:rPr>
          <w:rFonts w:hint="eastAsia"/>
        </w:rPr>
        <w:t>, 신규상담 요청건</w:t>
      </w:r>
      <w:r>
        <w:rPr>
          <w:rFonts w:hint="eastAsia"/>
        </w:rPr>
        <w:t xml:space="preserve"> 등이 표기됩니다.</w:t>
      </w:r>
    </w:p>
    <w:p w:rsidR="00EC316D" w:rsidRDefault="00B45AEE" w:rsidP="00EC316D">
      <w:pPr>
        <w:pStyle w:val="nNormal"/>
        <w:keepNext/>
      </w:pPr>
      <w:r>
        <w:rPr>
          <w:noProof/>
        </w:rPr>
        <w:drawing>
          <wp:inline distT="0" distB="0" distL="0" distR="0" wp14:anchorId="609D860E" wp14:editId="40CAF4E0">
            <wp:extent cx="5514975" cy="2708842"/>
            <wp:effectExtent l="19050" t="19050" r="9525" b="158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461" cy="27120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5C10" w:rsidRDefault="00EC316D" w:rsidP="00EC316D">
      <w:pPr>
        <w:pStyle w:val="afa"/>
      </w:pPr>
      <w:bookmarkStart w:id="26" w:name="_Toc46025406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대시보드 화면</w:t>
      </w:r>
      <w:bookmarkEnd w:id="26"/>
    </w:p>
    <w:p w:rsidR="00EC316D" w:rsidRPr="003705D3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</w:p>
    <w:p w:rsidR="003705D3" w:rsidRDefault="003705D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기본정보 설정</w:t>
      </w:r>
    </w:p>
    <w:p w:rsidR="001A4B53" w:rsidRDefault="001A4B53" w:rsidP="001A4B53">
      <w:pPr>
        <w:pStyle w:val="41"/>
      </w:pPr>
      <w:r>
        <w:rPr>
          <w:rFonts w:hint="eastAsia"/>
        </w:rPr>
        <w:t>시스템 정보</w:t>
      </w:r>
    </w:p>
    <w:p w:rsidR="001A4B53" w:rsidRDefault="001A4B53" w:rsidP="001A4B53">
      <w:pPr>
        <w:pStyle w:val="nNormal"/>
      </w:pPr>
      <w:r>
        <w:rPr>
          <w:rFonts w:hint="eastAsia"/>
        </w:rPr>
        <w:t>시스템의 운영자 계정 설정 및 파비콘 등록, 인증키 등을 설정하는 기능이며, 시스템의 시작일 및 점검일을 설정할 수 있습니다.</w:t>
      </w:r>
    </w:p>
    <w:p w:rsidR="00EC316D" w:rsidRDefault="00ED1AA0" w:rsidP="00EC316D">
      <w:pPr>
        <w:pStyle w:val="nNormal"/>
        <w:keepNext/>
      </w:pPr>
      <w:r>
        <w:rPr>
          <w:noProof/>
        </w:rPr>
        <w:drawing>
          <wp:inline distT="0" distB="0" distL="0" distR="0" wp14:anchorId="79D45216" wp14:editId="580B10E2">
            <wp:extent cx="5353050" cy="2676811"/>
            <wp:effectExtent l="19050" t="19050" r="19050" b="285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7360" cy="26839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7" w:name="_Toc46025406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시스템 정보</w:t>
      </w:r>
      <w:r w:rsidR="00864272">
        <w:rPr>
          <w:rFonts w:hint="eastAsia"/>
        </w:rPr>
        <w:t xml:space="preserve"> 설정</w:t>
      </w:r>
      <w:bookmarkEnd w:id="27"/>
    </w:p>
    <w:p w:rsidR="003705D3" w:rsidRPr="003705D3" w:rsidRDefault="003705D3" w:rsidP="003705D3">
      <w:pPr>
        <w:pStyle w:val="nNormal"/>
      </w:pPr>
    </w:p>
    <w:p w:rsidR="00EC316D" w:rsidRDefault="00EC316D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EC316D">
      <w:pPr>
        <w:pStyle w:val="41"/>
      </w:pPr>
      <w:r>
        <w:rPr>
          <w:rFonts w:hint="eastAsia"/>
        </w:rPr>
        <w:lastRenderedPageBreak/>
        <w:t>사이트 기본 정보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이름, 제목, 설명, 키워드 및 </w:t>
      </w:r>
      <w:r w:rsidR="003705D3">
        <w:rPr>
          <w:rFonts w:hint="eastAsia"/>
        </w:rPr>
        <w:t>기업정보</w:t>
      </w:r>
      <w:r>
        <w:rPr>
          <w:rFonts w:hint="eastAsia"/>
        </w:rPr>
        <w:t>를 설정할 수 있습니다.</w:t>
      </w:r>
    </w:p>
    <w:p w:rsidR="00EC316D" w:rsidRDefault="002D0525" w:rsidP="00EC316D">
      <w:pPr>
        <w:pStyle w:val="nNormal"/>
        <w:keepNext/>
      </w:pPr>
      <w:r>
        <w:rPr>
          <w:noProof/>
        </w:rPr>
        <w:drawing>
          <wp:inline distT="0" distB="0" distL="0" distR="0" wp14:anchorId="677E63CC" wp14:editId="52270FF3">
            <wp:extent cx="5457825" cy="2763049"/>
            <wp:effectExtent l="19050" t="19050" r="9525" b="184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506" cy="2765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8" w:name="_Toc46025406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5</w:t>
      </w:r>
      <w:r w:rsidR="00F8693A">
        <w:fldChar w:fldCharType="end"/>
      </w:r>
      <w:r>
        <w:rPr>
          <w:rFonts w:hint="eastAsia"/>
        </w:rPr>
        <w:t xml:space="preserve"> 사이트 기본 정보</w:t>
      </w:r>
      <w:r w:rsidR="00864272">
        <w:rPr>
          <w:rFonts w:hint="eastAsia"/>
        </w:rPr>
        <w:t xml:space="preserve"> 설정</w:t>
      </w:r>
      <w:bookmarkEnd w:id="28"/>
    </w:p>
    <w:p w:rsidR="00EC316D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사이트 환경 설정</w:t>
      </w:r>
    </w:p>
    <w:p w:rsidR="001A4B53" w:rsidRDefault="001A4B53" w:rsidP="001A4B53">
      <w:pPr>
        <w:pStyle w:val="41"/>
      </w:pPr>
      <w:r>
        <w:rPr>
          <w:rFonts w:hint="eastAsia"/>
        </w:rPr>
        <w:t>기본 사이트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 구성이 필요한 구성 및 모듈을 설정하는 페이지로 구축시 </w:t>
      </w:r>
      <w:r w:rsidR="00F060D4">
        <w:rPr>
          <w:rFonts w:hint="eastAsia"/>
        </w:rPr>
        <w:t>사이트 개발 담당자들이 주로 이용하는 페이지입니다</w:t>
      </w:r>
      <w:r>
        <w:rPr>
          <w:rFonts w:hint="eastAsia"/>
        </w:rPr>
        <w:t>.</w:t>
      </w:r>
    </w:p>
    <w:p w:rsidR="00864272" w:rsidRDefault="002D0525" w:rsidP="00864272">
      <w:pPr>
        <w:pStyle w:val="nNormal"/>
        <w:keepNext/>
      </w:pPr>
      <w:r>
        <w:rPr>
          <w:noProof/>
        </w:rPr>
        <w:drawing>
          <wp:inline distT="0" distB="0" distL="0" distR="0" wp14:anchorId="01C2BD7A" wp14:editId="34C03D52">
            <wp:extent cx="5405059" cy="2409825"/>
            <wp:effectExtent l="19050" t="19050" r="2476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272" cy="24157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272" w:rsidRDefault="00864272" w:rsidP="00864272">
      <w:pPr>
        <w:pStyle w:val="afa"/>
      </w:pPr>
      <w:bookmarkStart w:id="29" w:name="_Toc46025406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6</w:t>
      </w:r>
      <w:r w:rsidR="00F8693A">
        <w:fldChar w:fldCharType="end"/>
      </w:r>
      <w:r>
        <w:rPr>
          <w:rFonts w:hint="eastAsia"/>
        </w:rPr>
        <w:t xml:space="preserve"> 기본 사이트 설정</w:t>
      </w:r>
      <w:bookmarkEnd w:id="29"/>
    </w:p>
    <w:p w:rsidR="002D0525" w:rsidRDefault="002D052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카테고리 설정</w:t>
      </w:r>
    </w:p>
    <w:p w:rsidR="001A4B53" w:rsidRDefault="001A4B53" w:rsidP="001A4B53">
      <w:pPr>
        <w:pStyle w:val="nNormal"/>
      </w:pPr>
      <w:r>
        <w:rPr>
          <w:rFonts w:hint="eastAsia"/>
        </w:rPr>
        <w:t>사이트별 설정된 카테고리(메뉴) 관리 툴입니다. 신규로 카테고리를 생성하거나 수정, 삭제, 권한부여, 순서변경, 모듈적용, 모듈의 환경설정 기능을 제공합니다.</w:t>
      </w:r>
    </w:p>
    <w:p w:rsidR="00F060D4" w:rsidRDefault="00B66DA1" w:rsidP="00F060D4">
      <w:pPr>
        <w:pStyle w:val="nNormal"/>
        <w:keepNext/>
      </w:pPr>
      <w:r>
        <w:rPr>
          <w:noProof/>
        </w:rPr>
        <w:drawing>
          <wp:inline distT="0" distB="0" distL="0" distR="0" wp14:anchorId="0FC35F2A" wp14:editId="202D1017">
            <wp:extent cx="5467350" cy="2679604"/>
            <wp:effectExtent l="19050" t="19050" r="19050" b="260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783" cy="26807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0D4" w:rsidRDefault="00F060D4" w:rsidP="00F060D4">
      <w:pPr>
        <w:pStyle w:val="afa"/>
      </w:pPr>
      <w:bookmarkStart w:id="30" w:name="_Toc46025406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7</w:t>
      </w:r>
      <w:r w:rsidR="00F8693A">
        <w:fldChar w:fldCharType="end"/>
      </w:r>
      <w:r>
        <w:rPr>
          <w:rFonts w:hint="eastAsia"/>
        </w:rPr>
        <w:t xml:space="preserve"> 카테고리 설정</w:t>
      </w:r>
      <w:bookmarkEnd w:id="30"/>
    </w:p>
    <w:p w:rsidR="00F060D4" w:rsidRPr="00F060D4" w:rsidRDefault="00F060D4" w:rsidP="00F060D4">
      <w:pPr>
        <w:pStyle w:val="nNormal"/>
      </w:pPr>
    </w:p>
    <w:p w:rsidR="00F060D4" w:rsidRDefault="00F060D4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파일관리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사이트내 생성된 파일 및 업로드된 파일들을 별도의 FTP프로그램을 사용하지 않고도 관리할 수 있는 기능을 </w:t>
      </w:r>
      <w:r w:rsidR="00031A15">
        <w:rPr>
          <w:rFonts w:hint="eastAsia"/>
        </w:rPr>
        <w:t>제공하며 생성되는 모든 로그를 열람할 수 있습니다</w:t>
      </w:r>
      <w:r>
        <w:rPr>
          <w:rFonts w:hint="eastAsia"/>
        </w:rPr>
        <w:t>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A86C157" wp14:editId="4EB40D08">
            <wp:extent cx="5419725" cy="4071534"/>
            <wp:effectExtent l="19050" t="19050" r="28575" b="24216"/>
            <wp:docPr id="36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53" cy="40752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1" w:name="_Toc46025407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8</w:t>
      </w:r>
      <w:r w:rsidR="00F8693A">
        <w:fldChar w:fldCharType="end"/>
      </w:r>
      <w:r>
        <w:rPr>
          <w:rFonts w:hint="eastAsia"/>
        </w:rPr>
        <w:t xml:space="preserve"> 파일관리 (WEB FTP)</w:t>
      </w:r>
      <w:bookmarkEnd w:id="31"/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DB관리</w:t>
      </w:r>
    </w:p>
    <w:p w:rsidR="001A4B53" w:rsidRDefault="001A4B53" w:rsidP="001A4B53">
      <w:pPr>
        <w:pStyle w:val="nNormal"/>
      </w:pPr>
      <w:r>
        <w:rPr>
          <w:rFonts w:hint="eastAsia"/>
        </w:rPr>
        <w:t>사이트의 데이터 베이스 (MySql)의 웹 관리툴로 phpMyAdmin에서 배포된 솔루션이 설치되어 있으며 데이터 베이스를 관리하거나 백업시 유용하게 사용할 수 있습니다.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C64D15B" wp14:editId="72C08E03">
            <wp:extent cx="5362575" cy="3198878"/>
            <wp:effectExtent l="19050" t="19050" r="28575" b="20572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98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2" w:name="_Toc46025407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9</w:t>
      </w:r>
      <w:r w:rsidR="00F8693A">
        <w:fldChar w:fldCharType="end"/>
      </w:r>
      <w:r>
        <w:rPr>
          <w:rFonts w:hint="eastAsia"/>
        </w:rPr>
        <w:t xml:space="preserve"> Database 관리</w:t>
      </w:r>
      <w:bookmarkEnd w:id="32"/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모듈별 관리</w:t>
      </w:r>
    </w:p>
    <w:p w:rsidR="001A4B53" w:rsidRDefault="00031A15" w:rsidP="001A4B53">
      <w:pPr>
        <w:pStyle w:val="41"/>
      </w:pPr>
      <w:r>
        <w:rPr>
          <w:rFonts w:hint="eastAsia"/>
        </w:rPr>
        <w:t>문서.게시물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사이트에 설정되어 있는 콘텐츠 페이지 및 게시판 종류의 모듈로, 카테고리별로 등록된 콘텐츠 및 게시물, 댓글, 첨부파일 등을 관리할 수 있는 기능을 제공합니다. </w:t>
      </w:r>
    </w:p>
    <w:p w:rsidR="00031A15" w:rsidRDefault="00B66DA1" w:rsidP="00031A15">
      <w:pPr>
        <w:pStyle w:val="nNormal"/>
        <w:keepNext/>
      </w:pPr>
      <w:r>
        <w:rPr>
          <w:noProof/>
        </w:rPr>
        <w:drawing>
          <wp:inline distT="0" distB="0" distL="0" distR="0" wp14:anchorId="3134FA04" wp14:editId="2A017F06">
            <wp:extent cx="5410200" cy="2412117"/>
            <wp:effectExtent l="19050" t="19050" r="19050" b="266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88" cy="24163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3" w:name="_Toc46025407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10</w:t>
      </w:r>
      <w:r w:rsidR="00F8693A">
        <w:fldChar w:fldCharType="end"/>
      </w:r>
      <w:r>
        <w:rPr>
          <w:rFonts w:hint="eastAsia"/>
        </w:rPr>
        <w:t xml:space="preserve"> 문서.게시물 모듈</w:t>
      </w:r>
      <w:bookmarkEnd w:id="33"/>
    </w:p>
    <w:p w:rsidR="00031A15" w:rsidRPr="00031A15" w:rsidRDefault="00031A15" w:rsidP="00031A15">
      <w:pPr>
        <w:pStyle w:val="nNormal"/>
      </w:pPr>
    </w:p>
    <w:p w:rsidR="00031A15" w:rsidRDefault="00031A1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lastRenderedPageBreak/>
        <w:t>고객.회원</w:t>
      </w:r>
      <w:r w:rsidR="00031A15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가입한 회원(고객)의 정보를 다루는 모듈로, 회원 가입을 위한 환경설정 및 등급설정, 등급별 회원 목록, 회원 이력관리를 할 수 있는 관리 모듈이며, 회원의 지역별,성별,연령별 통계 자료를 제공합니다.</w:t>
      </w:r>
    </w:p>
    <w:p w:rsidR="00031A15" w:rsidRDefault="00FE5F0F" w:rsidP="00031A15">
      <w:pPr>
        <w:pStyle w:val="nNormal"/>
        <w:keepNext/>
      </w:pPr>
      <w:r>
        <w:rPr>
          <w:noProof/>
        </w:rPr>
        <w:drawing>
          <wp:inline distT="0" distB="0" distL="0" distR="0" wp14:anchorId="66FBA5DE" wp14:editId="6046598E">
            <wp:extent cx="5391150" cy="2403624"/>
            <wp:effectExtent l="19050" t="19050" r="19050" b="158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8494" cy="24068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4" w:name="_Toc46025407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11</w:t>
      </w:r>
      <w:r w:rsidR="00F8693A">
        <w:fldChar w:fldCharType="end"/>
      </w:r>
      <w:r>
        <w:rPr>
          <w:rFonts w:hint="eastAsia"/>
        </w:rPr>
        <w:t xml:space="preserve"> 고객.회원 모듈</w:t>
      </w:r>
      <w:bookmarkEnd w:id="34"/>
    </w:p>
    <w:p w:rsidR="00031A15" w:rsidRPr="00031A15" w:rsidRDefault="00031A15" w:rsidP="001A4B53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lastRenderedPageBreak/>
        <w:t>이미지.배너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비주얼 이미지 및 배너를 관리할 수 있는 모듈로 이미지를 교체하거나 수정, 삭제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58AE6481" wp14:editId="58E3361C">
            <wp:extent cx="5334000" cy="2378144"/>
            <wp:effectExtent l="19050" t="19050" r="19050" b="222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207" cy="23786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5" w:name="_Toc46025407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12</w:t>
      </w:r>
      <w:r w:rsidR="00F8693A">
        <w:fldChar w:fldCharType="end"/>
      </w:r>
      <w:r>
        <w:rPr>
          <w:rFonts w:hint="eastAsia"/>
        </w:rPr>
        <w:t xml:space="preserve"> 이미지.배너 모듈</w:t>
      </w:r>
      <w:bookmarkEnd w:id="35"/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상담.문의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상담모듈의 데이터를 관리할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4BCC0A2D" wp14:editId="634CFC3E">
            <wp:extent cx="5438775" cy="2424857"/>
            <wp:effectExtent l="19050" t="19050" r="9525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4197" cy="24272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6" w:name="_Toc46025407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13</w:t>
      </w:r>
      <w:r w:rsidR="00F8693A">
        <w:fldChar w:fldCharType="end"/>
      </w:r>
      <w:r>
        <w:rPr>
          <w:rFonts w:hint="eastAsia"/>
        </w:rPr>
        <w:t xml:space="preserve"> 상담.문의 모듈</w:t>
      </w:r>
      <w:bookmarkEnd w:id="36"/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팝업.공지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특정 </w:t>
      </w:r>
      <w:r w:rsidR="004E0EE7">
        <w:rPr>
          <w:rFonts w:hint="eastAsia"/>
        </w:rPr>
        <w:t>페이지내</w:t>
      </w:r>
      <w:r>
        <w:rPr>
          <w:rFonts w:hint="eastAsia"/>
        </w:rPr>
        <w:t xml:space="preserve"> 팝업</w:t>
      </w:r>
      <w:r w:rsidR="004E0EE7">
        <w:rPr>
          <w:rFonts w:hint="eastAsia"/>
        </w:rPr>
        <w:t xml:space="preserve"> 공지를</w:t>
      </w:r>
      <w:r>
        <w:rPr>
          <w:rFonts w:hint="eastAsia"/>
        </w:rPr>
        <w:t xml:space="preserve"> 띄울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6D4FBABE" wp14:editId="0E31B8E8">
            <wp:extent cx="5334000" cy="2378144"/>
            <wp:effectExtent l="19050" t="19050" r="19050" b="222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9484" cy="23805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7" w:name="_Toc46025407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14</w:t>
      </w:r>
      <w:r w:rsidR="00F8693A">
        <w:fldChar w:fldCharType="end"/>
      </w:r>
      <w:r>
        <w:rPr>
          <w:rFonts w:hint="eastAsia"/>
        </w:rPr>
        <w:t xml:space="preserve"> 팝업.공지 모듈</w:t>
      </w:r>
      <w:bookmarkEnd w:id="37"/>
    </w:p>
    <w:p w:rsidR="004E0EE7" w:rsidRPr="004E0EE7" w:rsidRDefault="004E0EE7" w:rsidP="004E0EE7">
      <w:pPr>
        <w:pStyle w:val="nNormal"/>
      </w:pPr>
    </w:p>
    <w:p w:rsidR="00DE5DB8" w:rsidRDefault="00DE5DB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문자.SMS</w:t>
      </w:r>
      <w:r w:rsidR="00DE5DB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대고객서비를 위해 대량 문자발송 및 문자수신상태를 확인할 수 있는 기능을 제공합니다.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34FD1F50" wp14:editId="0D4CC320">
            <wp:extent cx="5409365" cy="2619375"/>
            <wp:effectExtent l="19050" t="19050" r="2032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3002" cy="26211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38" w:name="_Toc46025407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15</w:t>
      </w:r>
      <w:r w:rsidR="00F8693A">
        <w:fldChar w:fldCharType="end"/>
      </w:r>
      <w:r>
        <w:rPr>
          <w:rFonts w:hint="eastAsia"/>
        </w:rPr>
        <w:t xml:space="preserve"> 문자.SMS 모듈</w:t>
      </w:r>
      <w:bookmarkEnd w:id="38"/>
    </w:p>
    <w:p w:rsidR="00DE5DB8" w:rsidRPr="00DE5DB8" w:rsidRDefault="00DE5DB8" w:rsidP="00DE5DB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방문자.통계</w:t>
      </w:r>
      <w:r w:rsidR="008D264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사이트를 이용하는 방문자의 유형 및 패턴을 분석할 수 있도록 통계자료를 제공합니다.</w:t>
      </w:r>
    </w:p>
    <w:p w:rsidR="008D2648" w:rsidRDefault="00FE5F0F" w:rsidP="008D2648">
      <w:pPr>
        <w:pStyle w:val="nNormal"/>
        <w:keepNext/>
      </w:pPr>
      <w:r>
        <w:rPr>
          <w:noProof/>
        </w:rPr>
        <w:drawing>
          <wp:inline distT="0" distB="0" distL="0" distR="0" wp14:anchorId="4CAB8046" wp14:editId="2922C3C4">
            <wp:extent cx="5362575" cy="2390884"/>
            <wp:effectExtent l="19050" t="19050" r="952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787" cy="2392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2648" w:rsidRDefault="008D2648" w:rsidP="008D2648">
      <w:pPr>
        <w:pStyle w:val="afa"/>
      </w:pPr>
      <w:bookmarkStart w:id="39" w:name="_Toc460254078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16</w:t>
      </w:r>
      <w:r w:rsidR="00F8693A">
        <w:fldChar w:fldCharType="end"/>
      </w:r>
      <w:r>
        <w:rPr>
          <w:rFonts w:hint="eastAsia"/>
        </w:rPr>
        <w:t xml:space="preserve"> 방문자.통계 모듈</w:t>
      </w:r>
      <w:bookmarkEnd w:id="39"/>
    </w:p>
    <w:p w:rsidR="008D2648" w:rsidRPr="008D2648" w:rsidRDefault="008D2648" w:rsidP="008D264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Default="001A4B53" w:rsidP="00FA5F24">
      <w:pPr>
        <w:pStyle w:val="41"/>
      </w:pPr>
      <w:r>
        <w:rPr>
          <w:rFonts w:hint="eastAsia"/>
        </w:rPr>
        <w:lastRenderedPageBreak/>
        <w:t>디자인 관리</w:t>
      </w:r>
      <w:r w:rsidR="00955943">
        <w:rPr>
          <w:rFonts w:hint="eastAsia"/>
        </w:rPr>
        <w:t xml:space="preserve"> 모듈</w:t>
      </w:r>
    </w:p>
    <w:p w:rsidR="001A4B53" w:rsidRDefault="00955943" w:rsidP="001A4B53">
      <w:pPr>
        <w:pStyle w:val="nNormal"/>
      </w:pPr>
      <w:r>
        <w:rPr>
          <w:rFonts w:hint="eastAsia"/>
        </w:rPr>
        <w:t>사이트</w:t>
      </w:r>
      <w:r w:rsidR="001A4B53">
        <w:rPr>
          <w:rFonts w:hint="eastAsia"/>
        </w:rPr>
        <w:t xml:space="preserve"> 구성</w:t>
      </w:r>
      <w:r>
        <w:rPr>
          <w:rFonts w:hint="eastAsia"/>
        </w:rPr>
        <w:t>시</w:t>
      </w:r>
      <w:r w:rsidR="001A4B53">
        <w:rPr>
          <w:rFonts w:hint="eastAsia"/>
        </w:rPr>
        <w:t xml:space="preserve"> </w:t>
      </w:r>
      <w:r>
        <w:rPr>
          <w:rFonts w:hint="eastAsia"/>
        </w:rPr>
        <w:t>사용자 UI를 구성하는 기능으로 프로토타입 구성을 지원하며, 디자인의 생산성을 향상시킵다. 또한 각종 모듈의 위젯을 화면에 노출시키는 기능을 제공합니다.</w:t>
      </w:r>
    </w:p>
    <w:p w:rsidR="00955943" w:rsidRDefault="00FE5F0F" w:rsidP="00955943">
      <w:pPr>
        <w:pStyle w:val="nNormal"/>
        <w:keepNext/>
      </w:pPr>
      <w:r>
        <w:rPr>
          <w:noProof/>
        </w:rPr>
        <w:drawing>
          <wp:inline distT="0" distB="0" distL="0" distR="0" wp14:anchorId="61346561" wp14:editId="3DE033EB">
            <wp:extent cx="5353050" cy="2386637"/>
            <wp:effectExtent l="19050" t="19050" r="19050" b="139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8286" cy="23889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0" w:name="_Toc46025407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17</w:t>
      </w:r>
      <w:r w:rsidR="00F8693A">
        <w:fldChar w:fldCharType="end"/>
      </w:r>
      <w:r>
        <w:rPr>
          <w:rFonts w:hint="eastAsia"/>
        </w:rPr>
        <w:t xml:space="preserve"> 디자인 관리 모듈</w:t>
      </w:r>
      <w:bookmarkEnd w:id="40"/>
    </w:p>
    <w:p w:rsidR="00955943" w:rsidRPr="00955943" w:rsidRDefault="00955943" w:rsidP="00955943">
      <w:pPr>
        <w:pStyle w:val="nNormal"/>
      </w:pPr>
    </w:p>
    <w:p w:rsidR="00955943" w:rsidRDefault="0095594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기타 기능</w:t>
      </w:r>
    </w:p>
    <w:p w:rsidR="001A4B53" w:rsidRDefault="00955943" w:rsidP="00FA5F24">
      <w:pPr>
        <w:pStyle w:val="nApiSubTitle"/>
      </w:pPr>
      <w:r>
        <w:rPr>
          <w:rFonts w:hint="eastAsia"/>
        </w:rPr>
        <w:t xml:space="preserve">WISYWIG 다음 </w:t>
      </w:r>
      <w:r w:rsidR="001A4B53">
        <w:rPr>
          <w:rFonts w:hint="eastAsia"/>
        </w:rPr>
        <w:t>에디터</w:t>
      </w:r>
    </w:p>
    <w:p w:rsidR="001A4B53" w:rsidRDefault="001A4B53" w:rsidP="001A4B53">
      <w:pPr>
        <w:pStyle w:val="nNormal"/>
      </w:pPr>
      <w:r>
        <w:rPr>
          <w:rFonts w:hint="eastAsia"/>
        </w:rPr>
        <w:t>각 카테고리별 콘텐츠를 작성하거나 게시판의 게시글을 포스팅할때 이용하는 에디터는 현재 DAUM사에게 공개한 오픈 에디터를 탑재하고 있습니다. 사진삽입, 유투브 동영상 삽입, 테이블 삽입등 한글 및 워드와 같은 문서툴과 유사한 기능들을 제공하고 있습니다.</w:t>
      </w:r>
    </w:p>
    <w:p w:rsidR="00955943" w:rsidRDefault="00955943" w:rsidP="00955943">
      <w:pPr>
        <w:pStyle w:val="nNormal"/>
        <w:keepNext/>
      </w:pPr>
      <w:r>
        <w:rPr>
          <w:noProof/>
        </w:rPr>
        <w:drawing>
          <wp:inline distT="0" distB="0" distL="0" distR="0" wp14:anchorId="664C1241" wp14:editId="0F654559">
            <wp:extent cx="5400675" cy="2124629"/>
            <wp:effectExtent l="19050" t="19050" r="28575" b="28021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34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246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1" w:name="_Toc46025408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18</w:t>
      </w:r>
      <w:r w:rsidR="00F8693A">
        <w:fldChar w:fldCharType="end"/>
      </w:r>
      <w:r>
        <w:rPr>
          <w:rFonts w:hint="eastAsia"/>
        </w:rPr>
        <w:t xml:space="preserve"> WISYWIG 다음 에디터</w:t>
      </w:r>
      <w:bookmarkEnd w:id="41"/>
    </w:p>
    <w:p w:rsidR="001A4B53" w:rsidRDefault="001A4B53" w:rsidP="00FA5F24">
      <w:pPr>
        <w:pStyle w:val="nApiSubTitle"/>
      </w:pPr>
      <w:r>
        <w:rPr>
          <w:rFonts w:hint="eastAsia"/>
        </w:rPr>
        <w:t>공개 API</w:t>
      </w:r>
    </w:p>
    <w:p w:rsidR="0034196B" w:rsidRDefault="001A4B53" w:rsidP="001A4B53">
      <w:pPr>
        <w:pStyle w:val="nNormal"/>
      </w:pPr>
      <w:r>
        <w:rPr>
          <w:rFonts w:hint="eastAsia"/>
        </w:rPr>
        <w:t>네이버 지도, 다음 지도, 트위터, 페이스북 등 다양한 공개 API를 손쉽게 탑재할 수 있도록 제공하고 있습니다.</w:t>
      </w:r>
    </w:p>
    <w:p w:rsidR="00137A8D" w:rsidRDefault="00DE5DB8" w:rsidP="00FA5F24">
      <w:pPr>
        <w:pStyle w:val="31"/>
      </w:pPr>
      <w:bookmarkStart w:id="42" w:name="_Toc459644805"/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bookmarkEnd w:id="42"/>
    </w:p>
    <w:p w:rsidR="007F3E48" w:rsidRDefault="00893BE2" w:rsidP="00137A8D">
      <w:pPr>
        <w:pStyle w:val="nNormal"/>
      </w:pPr>
      <w:r>
        <w:rPr>
          <w:rFonts w:hint="eastAsia"/>
        </w:rPr>
        <w:t>WCMS V3.0</w:t>
      </w:r>
      <w:r w:rsidR="00DE5DB8">
        <w:rPr>
          <w:rFonts w:hint="eastAsia"/>
        </w:rPr>
        <w:t>의 사용자 인터페이스는 Menu, Pop-up,</w:t>
      </w:r>
      <w:r w:rsidR="00DE5DB8" w:rsidRPr="00DE5DB8">
        <w:rPr>
          <w:rFonts w:hint="eastAsia"/>
        </w:rPr>
        <w:t xml:space="preserve"> </w:t>
      </w:r>
      <w:r w:rsidR="00DE5DB8">
        <w:rPr>
          <w:rFonts w:hint="eastAsia"/>
        </w:rPr>
        <w:t>Window 입니다</w:t>
      </w:r>
      <w:r w:rsidR="00B12700">
        <w:rPr>
          <w:rFonts w:hint="eastAsia"/>
        </w:rPr>
        <w:t>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6C2E506A" wp14:editId="47CFF003">
            <wp:extent cx="5334000" cy="91818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9083" cy="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3" w:name="_Toc46025408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19</w:t>
      </w:r>
      <w:r w:rsidR="00F8693A">
        <w:fldChar w:fldCharType="end"/>
      </w:r>
      <w:r>
        <w:rPr>
          <w:rFonts w:hint="eastAsia"/>
        </w:rPr>
        <w:t xml:space="preserve"> 사용자 인터페이스 - 메뉴</w:t>
      </w:r>
      <w:bookmarkEnd w:id="43"/>
    </w:p>
    <w:p w:rsidR="00DE5DB8" w:rsidRDefault="00DE5DB8" w:rsidP="00DE5DB8">
      <w:pPr>
        <w:pStyle w:val="nNormal"/>
      </w:pPr>
    </w:p>
    <w:p w:rsidR="00DE5DB8" w:rsidRDefault="00DE5DB8" w:rsidP="00DE5DB8">
      <w:pPr>
        <w:pStyle w:val="nNormal"/>
        <w:keepNext/>
      </w:pPr>
      <w:r>
        <w:rPr>
          <w:noProof/>
        </w:rPr>
        <w:drawing>
          <wp:inline distT="0" distB="0" distL="0" distR="0" wp14:anchorId="0F378686" wp14:editId="60307794">
            <wp:extent cx="5353050" cy="1000760"/>
            <wp:effectExtent l="19050" t="19050" r="19050" b="279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28330" b="40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00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4" w:name="_Toc46025408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20</w:t>
      </w:r>
      <w:r w:rsidR="00F8693A">
        <w:fldChar w:fldCharType="end"/>
      </w:r>
      <w:r>
        <w:rPr>
          <w:rFonts w:hint="eastAsia"/>
        </w:rPr>
        <w:t xml:space="preserve"> 사용자 인터페이스 - Pop-up</w:t>
      </w:r>
      <w:bookmarkEnd w:id="44"/>
    </w:p>
    <w:p w:rsidR="00DE5DB8" w:rsidRDefault="00DE5DB8" w:rsidP="00DE5DB8">
      <w:pPr>
        <w:pStyle w:val="nNormal"/>
      </w:pPr>
    </w:p>
    <w:p w:rsidR="00DE5DB8" w:rsidRDefault="00ED1AA0" w:rsidP="00DE5DB8">
      <w:pPr>
        <w:pStyle w:val="nNormal"/>
        <w:keepNext/>
      </w:pPr>
      <w:r>
        <w:rPr>
          <w:noProof/>
        </w:rPr>
        <w:lastRenderedPageBreak/>
        <w:drawing>
          <wp:inline distT="0" distB="0" distL="0" distR="0" wp14:anchorId="3E684BBF" wp14:editId="422EB634">
            <wp:extent cx="5438775" cy="1844733"/>
            <wp:effectExtent l="19050" t="19050" r="9525" b="222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4777"/>
                    <a:stretch/>
                  </pic:blipFill>
                  <pic:spPr bwMode="auto">
                    <a:xfrm>
                      <a:off x="0" y="0"/>
                      <a:ext cx="5450235" cy="1848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5" w:name="_Toc46025408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21</w:t>
      </w:r>
      <w:r w:rsidR="00F8693A">
        <w:fldChar w:fldCharType="end"/>
      </w:r>
      <w:r>
        <w:rPr>
          <w:rFonts w:hint="eastAsia"/>
        </w:rPr>
        <w:t xml:space="preserve"> 사용자 인터페이스 - Window</w:t>
      </w:r>
      <w:bookmarkEnd w:id="45"/>
    </w:p>
    <w:p w:rsidR="00FA5F24" w:rsidRPr="00FA5F24" w:rsidRDefault="00FA5F24" w:rsidP="00FA5F24">
      <w:pPr>
        <w:pStyle w:val="nNormal"/>
      </w:pPr>
    </w:p>
    <w:p w:rsidR="004C0EF5" w:rsidRPr="00E617D8" w:rsidRDefault="00DE5DB8" w:rsidP="00FA5F24">
      <w:pPr>
        <w:pStyle w:val="31"/>
      </w:pPr>
      <w:bookmarkStart w:id="46" w:name="_Toc459644806"/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6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사용자 변경 기능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5567"/>
      </w:tblGrid>
      <w:tr w:rsidR="00A24800" w:rsidRPr="00B44CF7" w:rsidTr="00A24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분류</w:t>
            </w:r>
          </w:p>
        </w:tc>
        <w:tc>
          <w:tcPr>
            <w:tcW w:w="5567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변경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가능한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기능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 xml:space="preserve">사이트 점검 기간 설정으로 임시폐쇄 기능 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DB암호화 체계(Encrypt, Password, MD5) 변경 기능</w:t>
            </w:r>
          </w:p>
        </w:tc>
      </w:tr>
      <w:tr w:rsidR="002D532C" w:rsidTr="00A24800">
        <w:trPr>
          <w:trHeight w:val="432"/>
        </w:trPr>
        <w:tc>
          <w:tcPr>
            <w:tcW w:w="681" w:type="dxa"/>
          </w:tcPr>
          <w:p w:rsidR="002D532C" w:rsidRPr="00B44CF7" w:rsidRDefault="002D532C" w:rsidP="002D532C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SSL보안 포트 설정 기능</w:t>
            </w: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</w:tbl>
    <w:p w:rsidR="00CC0E8E" w:rsidRPr="00E617D8" w:rsidRDefault="00CC0E8E" w:rsidP="00CC0E8E">
      <w:pPr>
        <w:pStyle w:val="21"/>
        <w:pageBreakBefore/>
      </w:pPr>
      <w:bookmarkStart w:id="47" w:name="_Toc459644807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제한사항</w:t>
      </w:r>
      <w:bookmarkEnd w:id="47"/>
    </w:p>
    <w:p w:rsidR="00CC0E8E" w:rsidRDefault="00CC0E8E" w:rsidP="00CC0E8E">
      <w:pPr>
        <w:pStyle w:val="31"/>
      </w:pPr>
      <w:bookmarkStart w:id="48" w:name="_Toc459644808"/>
      <w:r>
        <w:rPr>
          <w:rFonts w:hint="eastAsia"/>
        </w:rPr>
        <w:t>입력필드</w:t>
      </w:r>
      <w:r>
        <w:rPr>
          <w:rFonts w:hint="eastAsia"/>
        </w:rPr>
        <w:t xml:space="preserve"> </w:t>
      </w:r>
      <w:r>
        <w:rPr>
          <w:rFonts w:hint="eastAsia"/>
        </w:rPr>
        <w:t>유효범위</w:t>
      </w:r>
      <w:bookmarkEnd w:id="48"/>
      <w:r w:rsidR="003F424F">
        <w:rPr>
          <w:rFonts w:hint="eastAsia"/>
        </w:rPr>
        <w:t>가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있으며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자동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점검기능이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제공됩니다</w:t>
      </w:r>
      <w:r w:rsidR="003F424F">
        <w:rPr>
          <w:rFonts w:hint="eastAsia"/>
        </w:rPr>
        <w:t>.</w:t>
      </w:r>
    </w:p>
    <w:p w:rsidR="00CC0E8E" w:rsidRDefault="00CC0E8E" w:rsidP="00CC0E8E">
      <w:pPr>
        <w:pStyle w:val="31"/>
      </w:pPr>
      <w:bookmarkStart w:id="49" w:name="_Toc459644809"/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49"/>
    </w:p>
    <w:p w:rsidR="00CC0E8E" w:rsidRPr="00D3315B" w:rsidRDefault="00CC0E8E" w:rsidP="00CC0E8E">
      <w:pPr>
        <w:pStyle w:val="nNormal"/>
        <w:rPr>
          <w:rStyle w:val="aff1"/>
        </w:rPr>
      </w:pPr>
      <w:r w:rsidRPr="00D3315B">
        <w:rPr>
          <w:rStyle w:val="aff1"/>
          <w:rFonts w:hint="eastAsia"/>
        </w:rPr>
        <w:t>MS Window 7 64 bit, CPU 3.0 GHz, RAM 3 GB 환경에서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입력시 응답시간 : 3 s 이내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 처리량 초당 : 300건 / s</w:t>
      </w:r>
    </w:p>
    <w:p w:rsidR="00CC0E8E" w:rsidRDefault="00CC0E8E" w:rsidP="00CC0E8E">
      <w:pPr>
        <w:pStyle w:val="nNormal"/>
      </w:pPr>
      <w:r>
        <w:rPr>
          <w:rFonts w:hint="eastAsia"/>
        </w:rPr>
        <w:t>- 최대 연결 세션수 : 1,000명</w:t>
      </w:r>
    </w:p>
    <w:p w:rsidR="00CC0E8E" w:rsidRDefault="00CC0E8E" w:rsidP="00CC0E8E">
      <w:pPr>
        <w:pStyle w:val="nNormal"/>
      </w:pPr>
      <w:r>
        <w:rPr>
          <w:rFonts w:hint="eastAsia"/>
        </w:rPr>
        <w:t xml:space="preserve">- Import/Export 가능한 확장자 : </w:t>
      </w:r>
      <w:r w:rsidRPr="00D3315B">
        <w:t>*.html *.js *.css</w:t>
      </w:r>
      <w:r w:rsidR="00ED1AA0">
        <w:t>,</w:t>
      </w:r>
      <w:r w:rsidRPr="00D3315B">
        <w:t xml:space="preserve"> *.jpg *.jpeg *.gif *.png</w:t>
      </w:r>
      <w:r w:rsidR="00ED1AA0">
        <w:t>,</w:t>
      </w:r>
      <w:r w:rsidRPr="00D3315B">
        <w:t xml:space="preserve"> *.zip</w:t>
      </w:r>
    </w:p>
    <w:p w:rsidR="00CC0E8E" w:rsidRDefault="00CC0E8E" w:rsidP="00CC0E8E">
      <w:pPr>
        <w:pStyle w:val="nNormal"/>
      </w:pPr>
      <w:r>
        <w:rPr>
          <w:rFonts w:hint="eastAsia"/>
        </w:rPr>
        <w:t>- Import/Export 용량제한 : 20MB.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nNormal"/>
      </w:pPr>
    </w:p>
    <w:p w:rsidR="00CC0E8E" w:rsidRPr="00D3315B" w:rsidRDefault="00CC0E8E" w:rsidP="00CC0E8E">
      <w:pPr>
        <w:pStyle w:val="nNormal"/>
        <w:sectPr w:rsidR="00CC0E8E" w:rsidRPr="00D3315B" w:rsidSect="00FA5F24"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CC0E8E" w:rsidRDefault="00893BE2" w:rsidP="00CC0E8E">
      <w:pPr>
        <w:pStyle w:val="1"/>
        <w:framePr w:wrap="notBeside"/>
      </w:pPr>
      <w:bookmarkStart w:id="50" w:name="_Toc459644810"/>
      <w:r>
        <w:rPr>
          <w:rFonts w:hint="eastAsia"/>
        </w:rPr>
        <w:lastRenderedPageBreak/>
        <w:t>WCMS V3.0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사용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전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설명</w:t>
      </w:r>
      <w:bookmarkEnd w:id="50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>의 사용전 도움이 되는 정보를 제공합니다.</w:t>
      </w:r>
    </w:p>
    <w:p w:rsidR="00CC0E8E" w:rsidRDefault="00CC0E8E" w:rsidP="00CC0E8E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bookmarkStart w:id="51" w:name="_Ref275361638"/>
      <w:bookmarkStart w:id="52" w:name="_Ref274730494"/>
      <w:bookmarkStart w:id="53" w:name="_Ref274730511"/>
      <w:r>
        <w:br w:type="page"/>
      </w:r>
    </w:p>
    <w:p w:rsidR="00CC0E8E" w:rsidRDefault="00893BE2" w:rsidP="00CC0E8E">
      <w:pPr>
        <w:pStyle w:val="21"/>
      </w:pPr>
      <w:bookmarkStart w:id="54" w:name="_Toc459644811"/>
      <w:r>
        <w:rPr>
          <w:rFonts w:hint="eastAsia"/>
        </w:rPr>
        <w:lastRenderedPageBreak/>
        <w:t>WCMS V3.0</w:t>
      </w:r>
      <w:r w:rsidR="00CC0E8E">
        <w:rPr>
          <w:rFonts w:hint="eastAsia"/>
        </w:rPr>
        <w:t>의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접근방지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기능</w:t>
      </w:r>
      <w:bookmarkEnd w:id="54"/>
    </w:p>
    <w:p w:rsidR="00CC0E8E" w:rsidRDefault="00CC0E8E" w:rsidP="00CC0E8E">
      <w:pPr>
        <w:pStyle w:val="31"/>
      </w:pPr>
      <w:bookmarkStart w:id="55" w:name="_Toc459644812"/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셋팅</w:t>
      </w:r>
      <w:bookmarkEnd w:id="55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는 서버에 설치 후 도메인이 연결되었을 경우 (주)10억홈피 별도의 계약을 체결하거나 구매시 발급되는 계정정보와 인증키(API키)를 통하여 제품을 설정할 수 있도록 별도의 로그인 기능을 제공합니다.</w:t>
      </w:r>
    </w:p>
    <w:p w:rsidR="00CC0E8E" w:rsidRDefault="007B3A66" w:rsidP="00CC0E8E">
      <w:pPr>
        <w:pStyle w:val="nNormal"/>
        <w:keepNext/>
      </w:pPr>
      <w:r>
        <w:rPr>
          <w:noProof/>
        </w:rPr>
        <w:drawing>
          <wp:inline distT="0" distB="0" distL="0" distR="0" wp14:anchorId="1510BE3D" wp14:editId="3E5ED95E">
            <wp:extent cx="5447250" cy="1905000"/>
            <wp:effectExtent l="19050" t="19050" r="2032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5498"/>
                    <a:stretch/>
                  </pic:blipFill>
                  <pic:spPr bwMode="auto">
                    <a:xfrm>
                      <a:off x="0" y="0"/>
                      <a:ext cx="5456044" cy="1908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56" w:name="_Toc460254084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초기 셋팅 화면</w:t>
      </w:r>
      <w:bookmarkEnd w:id="56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미계약 고객은 (주)10억홈피와 별도의 계약을 통해 계정정보를 설정하고 인증KEY를 발급받을 수 있습니다.</w:t>
      </w:r>
    </w:p>
    <w:p w:rsidR="00CC0E8E" w:rsidRDefault="00CC0E8E" w:rsidP="00CC0E8E">
      <w:pPr>
        <w:pStyle w:val="31"/>
      </w:pPr>
      <w:bookmarkStart w:id="57" w:name="_Toc459644813"/>
      <w:bookmarkStart w:id="58" w:name="_Ref274669399"/>
      <w:r>
        <w:rPr>
          <w:rFonts w:hint="eastAsia"/>
        </w:rPr>
        <w:t>운영자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57"/>
    </w:p>
    <w:p w:rsidR="00CC0E8E" w:rsidRDefault="00CC0E8E" w:rsidP="00CC0E8E">
      <w:pPr>
        <w:pStyle w:val="nNormal"/>
      </w:pPr>
      <w:r>
        <w:rPr>
          <w:rFonts w:hint="eastAsia"/>
        </w:rPr>
        <w:t>초기 셋팅 완료 후 아래의 그림과 같이 로그인 화면이 활성화 되며 초기 셋팅시 사용했던 계정정보를 통해 시스템에 로그인할 수 있습니다.</w:t>
      </w:r>
    </w:p>
    <w:p w:rsidR="00CC0E8E" w:rsidRDefault="00ED1AA0" w:rsidP="00CC0E8E">
      <w:pPr>
        <w:pStyle w:val="nNormal"/>
        <w:keepNext/>
      </w:pPr>
      <w:r>
        <w:rPr>
          <w:noProof/>
        </w:rPr>
        <w:drawing>
          <wp:inline distT="0" distB="0" distL="0" distR="0" wp14:anchorId="57C5AF42" wp14:editId="55E15516">
            <wp:extent cx="5398761" cy="1390650"/>
            <wp:effectExtent l="19050" t="19050" r="1206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2490"/>
                    <a:stretch/>
                  </pic:blipFill>
                  <pic:spPr bwMode="auto">
                    <a:xfrm>
                      <a:off x="0" y="0"/>
                      <a:ext cx="5414339" cy="1394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59" w:name="_Toc460254085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운영자 로그인 화면</w:t>
      </w:r>
      <w:bookmarkEnd w:id="59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로그인 화면의 로고는 자사의 로고로 변경이 가능합니다</w:t>
      </w:r>
    </w:p>
    <w:p w:rsidR="00CC0E8E" w:rsidRDefault="00CC0E8E" w:rsidP="00CC0E8E">
      <w:pPr>
        <w:pStyle w:val="21"/>
      </w:pPr>
      <w:bookmarkStart w:id="60" w:name="_Toc459644814"/>
      <w:bookmarkEnd w:id="58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bookmarkEnd w:id="60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은 파일을 다운받거나 전달받아 서버에 업로드 후 압축을 해제하는 간단한 작업만으로 직접 설치하실 수 있습니다</w:t>
      </w:r>
    </w:p>
    <w:tbl>
      <w:tblPr>
        <w:tblStyle w:val="nTbl"/>
        <w:tblW w:w="8647" w:type="dxa"/>
        <w:tblInd w:w="737" w:type="dxa"/>
        <w:tblLayout w:type="fixed"/>
        <w:tblLook w:val="04A0" w:firstRow="1" w:lastRow="0" w:firstColumn="1" w:lastColumn="0" w:noHBand="0" w:noVBand="1"/>
      </w:tblPr>
      <w:tblGrid>
        <w:gridCol w:w="2977"/>
        <w:gridCol w:w="5670"/>
      </w:tblGrid>
      <w:tr w:rsidR="00CC0E8E" w:rsidRPr="0029369E" w:rsidTr="00311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7" w:type="dxa"/>
          </w:tcPr>
          <w:p w:rsidR="00CC0E8E" w:rsidRPr="0029369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최소/최대 설치공간</w:t>
            </w:r>
          </w:p>
        </w:tc>
        <w:tc>
          <w:tcPr>
            <w:tcW w:w="5670" w:type="dxa"/>
          </w:tcPr>
          <w:p w:rsidR="00CC0E8E" w:rsidRPr="0029369E" w:rsidRDefault="00CC0E8E" w:rsidP="003113E9">
            <w:pPr>
              <w:pStyle w:val="nTblNormal"/>
            </w:pPr>
            <w:r>
              <w:rPr>
                <w:rFonts w:hint="eastAsia"/>
              </w:rPr>
              <w:t xml:space="preserve"> 200MByte</w:t>
            </w:r>
          </w:p>
        </w:tc>
      </w:tr>
      <w:tr w:rsidR="00CC0E8E" w:rsidTr="003113E9">
        <w:tc>
          <w:tcPr>
            <w:tcW w:w="2977" w:type="dxa"/>
          </w:tcPr>
          <w:p w:rsidR="00CC0E8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설치파일</w:t>
            </w:r>
          </w:p>
        </w:tc>
        <w:tc>
          <w:tcPr>
            <w:tcW w:w="5670" w:type="dxa"/>
          </w:tcPr>
          <w:p w:rsidR="00CC0E8E" w:rsidRDefault="00CC0E8E" w:rsidP="008876B0">
            <w:pPr>
              <w:pStyle w:val="nTblNormal"/>
            </w:pPr>
            <w:r>
              <w:rPr>
                <w:rFonts w:hint="eastAsia"/>
              </w:rPr>
              <w:t xml:space="preserve"> </w:t>
            </w:r>
            <w:r>
              <w:t>wcms</w:t>
            </w:r>
            <w:r>
              <w:rPr>
                <w:rFonts w:hint="eastAsia"/>
              </w:rPr>
              <w:t>_</w:t>
            </w:r>
            <w:r w:rsidR="008876B0">
              <w:t>3</w:t>
            </w:r>
            <w:r>
              <w:rPr>
                <w:rFonts w:hint="eastAsia"/>
              </w:rPr>
              <w:t xml:space="preserve">.0.tar.gz (혹은 </w:t>
            </w:r>
            <w:r w:rsidR="008876B0">
              <w:t>wcms_3.0.</w:t>
            </w:r>
            <w:r>
              <w:rPr>
                <w:rFonts w:hint="eastAsia"/>
              </w:rPr>
              <w:t>zip)</w:t>
            </w:r>
          </w:p>
        </w:tc>
      </w:tr>
    </w:tbl>
    <w:p w:rsidR="00CC0E8E" w:rsidRDefault="00CC0E8E" w:rsidP="00CC0E8E">
      <w:pPr>
        <w:pStyle w:val="nBxTitleNotice"/>
      </w:pPr>
      <w:r>
        <w:rPr>
          <w:rFonts w:hint="eastAsia"/>
        </w:rPr>
        <w:t>설치순서는 아래와 같습니다.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다운받거나 전달받은 압축파일을 서버의 계정에 업로드 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서버에 콘솔 및 원격 접속하여 계정의 최상위 디렉토리에서 압축을 해제합니다.</w:t>
      </w:r>
      <w:r>
        <w:br/>
      </w:r>
      <w:r>
        <w:rPr>
          <w:rFonts w:hint="eastAsia"/>
        </w:rPr>
        <w:t>tar로 압축된 경우 : tar -zxvf wcms_</w:t>
      </w:r>
      <w:r w:rsidR="008810B4">
        <w:t>3</w:t>
      </w:r>
      <w:r>
        <w:rPr>
          <w:rFonts w:hint="eastAsia"/>
        </w:rPr>
        <w:t>.0.tar.gz</w:t>
      </w:r>
      <w:r>
        <w:br/>
      </w:r>
      <w:r>
        <w:rPr>
          <w:rFonts w:hint="eastAsia"/>
        </w:rPr>
        <w:t>zip으로 압축된 경우 : unzip wcms_</w:t>
      </w:r>
      <w:r w:rsidR="008810B4">
        <w:t>3</w:t>
      </w:r>
      <w:r>
        <w:rPr>
          <w:rFonts w:hint="eastAsia"/>
        </w:rPr>
        <w:t>.0.tar.gz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최상위 디렉토리내 _config.ini.php 파일을 열어 [db] 항의 MySql 계정정보를 입력하고 저장합니다.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이제 브라우저를 통하여 계정에 연결되 도메인으로 접속하면 초기 셋팅화면이 보이게 됩니다.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21"/>
      </w:pPr>
      <w:bookmarkStart w:id="61" w:name="_Toc459644815"/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복구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61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은 파일관리 모듈을 통해 손쉽게 사용자 디렉토리를 백업하고 복원할 수 있습니다.</w:t>
      </w:r>
    </w:p>
    <w:p w:rsidR="00CC0E8E" w:rsidRDefault="00CC0E8E" w:rsidP="00CC0E8E">
      <w:pPr>
        <w:pStyle w:val="nApiSubTitle"/>
      </w:pPr>
      <w:r>
        <w:rPr>
          <w:rFonts w:hint="eastAsia"/>
        </w:rPr>
        <w:t>사용자 데이터 백업하기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"파일관리"모듈을 클릭하여 실행합니다.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첫 페이지에 생성된 3개의 디렉토리를 선택 (체크) 후 "선택백업" 버튼을 클릭합니다.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선택된 3개의 디렉토리가 압축되어 저장하기가 활성화 됩니다. </w:t>
      </w:r>
    </w:p>
    <w:p w:rsidR="00CC0E8E" w:rsidRDefault="00CC0E8E" w:rsidP="00CC0E8E">
      <w:pPr>
        <w:pStyle w:val="41"/>
      </w:pPr>
      <w:r>
        <w:rPr>
          <w:rFonts w:hint="eastAsia"/>
        </w:rPr>
        <w:t>사용자 데이터 복원하기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별도의 FTP 프로그램을 이용하여 계정에 접속합니다.. 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최상위 디렉토리 중 "_Site" 디렉토리에 백업된 파일을 업로드합니다. </w:t>
      </w:r>
    </w:p>
    <w:p w:rsidR="00CC0E8E" w:rsidRDefault="00CC0E8E" w:rsidP="00CC0E8E">
      <w:pPr>
        <w:pStyle w:val="nListNumd1"/>
      </w:pPr>
      <w:r>
        <w:rPr>
          <w:rFonts w:hint="eastAsia"/>
        </w:rPr>
        <w:t>unzip 백업파일명.zip 을 실행하여 압축을 해제합니다.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동일 디렉토리가 존재할 경우 덮어쓰기를 물어보면 "모두 덮어쓰기"를 실행하여 복원합니다.</w:t>
      </w:r>
    </w:p>
    <w:p w:rsidR="00CC0E8E" w:rsidRDefault="00CC0E8E" w:rsidP="00CC0E8E">
      <w:pPr>
        <w:pStyle w:val="41"/>
        <w:ind w:left="1200" w:hanging="400"/>
      </w:pPr>
      <w:r>
        <w:rPr>
          <w:rFonts w:hint="eastAsia"/>
        </w:rPr>
        <w:t>데이터 베이스 백업 및 복원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"DB관리"를 클릭하여 실행합니다.</w:t>
      </w:r>
    </w:p>
    <w:p w:rsidR="00D42B47" w:rsidRDefault="00CC0E8E" w:rsidP="00D42B47">
      <w:pPr>
        <w:pStyle w:val="nListNumd1"/>
        <w:sectPr w:rsidR="00D42B47" w:rsidSect="003113E9">
          <w:headerReference w:type="default" r:id="rId46"/>
          <w:headerReference w:type="first" r:id="rId47"/>
          <w:type w:val="oddPage"/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 xml:space="preserve">데이터베이스 계정으로 로그인 후 해당 솔루션을 통해 백업 및 복원을 이용하실 수 있습니다. </w:t>
      </w:r>
      <w:bookmarkEnd w:id="51"/>
      <w:bookmarkEnd w:id="52"/>
      <w:bookmarkEnd w:id="53"/>
    </w:p>
    <w:p w:rsidR="003113E9" w:rsidRDefault="00893BE2" w:rsidP="00D42B47">
      <w:pPr>
        <w:pStyle w:val="1"/>
        <w:framePr w:wrap="notBeside"/>
      </w:pPr>
      <w:bookmarkStart w:id="62" w:name="_Toc459644816"/>
      <w:r>
        <w:rPr>
          <w:rFonts w:hint="eastAsia"/>
        </w:rPr>
        <w:lastRenderedPageBreak/>
        <w:t>WCMS V3.0</w:t>
      </w:r>
      <w:r w:rsidR="003113E9">
        <w:rPr>
          <w:rFonts w:hint="eastAsia"/>
        </w:rPr>
        <w:t xml:space="preserve"> </w:t>
      </w:r>
      <w:bookmarkEnd w:id="62"/>
      <w:r w:rsidR="000D5E01">
        <w:rPr>
          <w:rFonts w:hint="eastAsia"/>
        </w:rPr>
        <w:t>문제해결</w:t>
      </w:r>
    </w:p>
    <w:p w:rsidR="003113E9" w:rsidRDefault="003113E9" w:rsidP="003113E9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의 </w:t>
      </w:r>
      <w:r w:rsidR="00AF629E">
        <w:rPr>
          <w:rFonts w:hint="eastAsia"/>
        </w:rPr>
        <w:t>문제해결</w:t>
      </w:r>
      <w:r>
        <w:rPr>
          <w:rFonts w:hint="eastAsia"/>
        </w:rPr>
        <w:t xml:space="preserve"> 정보를 제공합니다.</w:t>
      </w:r>
    </w:p>
    <w:p w:rsidR="00CC0E8E" w:rsidRDefault="003113E9" w:rsidP="00F955B1">
      <w:pPr>
        <w:pStyle w:val="21"/>
        <w:numPr>
          <w:ilvl w:val="0"/>
          <w:numId w:val="0"/>
        </w:numPr>
        <w:ind w:left="720" w:hanging="720"/>
      </w:pPr>
      <w:r>
        <w:br w:type="page"/>
      </w:r>
    </w:p>
    <w:p w:rsidR="00CC0E8E" w:rsidRDefault="00CC0E8E" w:rsidP="00CC0E8E">
      <w:pPr>
        <w:pStyle w:val="21"/>
      </w:pPr>
      <w:bookmarkStart w:id="63" w:name="_Toc459644818"/>
      <w:r>
        <w:rPr>
          <w:rFonts w:hint="eastAsia"/>
        </w:rPr>
        <w:lastRenderedPageBreak/>
        <w:t>비정상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해결방법</w:t>
      </w:r>
      <w:bookmarkEnd w:id="63"/>
    </w:p>
    <w:p w:rsidR="00CC0E8E" w:rsidRPr="00535D57" w:rsidRDefault="00CC0E8E" w:rsidP="00CC0E8E">
      <w:pPr>
        <w:pStyle w:val="nNormal"/>
      </w:pPr>
      <w:r>
        <w:rPr>
          <w:rFonts w:hint="eastAsia"/>
        </w:rPr>
        <w:t>화면 멈춤이나 반응이 없고 화면 틀어짐이 발생할 경우 "F5"키를 눌러 새로고침 후 재시도하시기 바랍니다.</w:t>
      </w:r>
    </w:p>
    <w:p w:rsidR="00D42B47" w:rsidRDefault="00D42B47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F955B1" w:rsidRDefault="00F955B1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  <w:sectPr w:rsidR="00F955B1" w:rsidSect="00D42B47"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</w:p>
    <w:p w:rsidR="00CC0E8E" w:rsidRDefault="00CC0E8E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CC0E8E" w:rsidRDefault="00CC0E8E" w:rsidP="00CC0E8E">
      <w:pPr>
        <w:pStyle w:val="1"/>
        <w:framePr w:wrap="notBeside"/>
      </w:pPr>
      <w:bookmarkStart w:id="64" w:name="_Toc459644819"/>
      <w:r>
        <w:rPr>
          <w:rFonts w:hint="eastAsia"/>
        </w:rPr>
        <w:t>지원사항</w:t>
      </w:r>
      <w:bookmarkEnd w:id="64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>의 지원사항의 정보를 제공합니다.</w:t>
      </w:r>
    </w:p>
    <w:p w:rsidR="00CC0E8E" w:rsidRDefault="00CC0E8E" w:rsidP="00CC0E8E">
      <w:pPr>
        <w:pStyle w:val="21"/>
      </w:pPr>
      <w:r>
        <w:br w:type="page"/>
      </w:r>
      <w:bookmarkStart w:id="65" w:name="_Toc459644820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운영지원</w:t>
      </w:r>
      <w:bookmarkEnd w:id="65"/>
    </w:p>
    <w:p w:rsidR="00CC0E8E" w:rsidRDefault="00CC0E8E" w:rsidP="003113E9">
      <w:pPr>
        <w:pStyle w:val="41"/>
      </w:pPr>
      <w:r>
        <w:rPr>
          <w:rFonts w:hint="eastAsia"/>
        </w:rPr>
        <w:t>유지보수 및 A/S안내</w:t>
      </w:r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가 제공하는 기본 모듈에 대한 하자보수는 무상으로 지원됩니다. 그러나 기본 모듈 외 추가 개발되거나 Customize된 기능 및 개조된 기능에 대해서는 유상으로 지원됩니다.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하자보수 및 유지보수에 대한 문의는 아래의 연락처를 통하여 지원 받을 수 있습니다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전화 : 062 - 374 - 4242</w:t>
      </w:r>
    </w:p>
    <w:p w:rsidR="00CC0E8E" w:rsidRDefault="00CC0E8E" w:rsidP="00CC0E8E">
      <w:pPr>
        <w:pStyle w:val="nBxText"/>
      </w:pPr>
      <w:r>
        <w:rPr>
          <w:rFonts w:hint="eastAsia"/>
        </w:rPr>
        <w:t xml:space="preserve">고객지원 팩스 : </w:t>
      </w:r>
      <w:r w:rsidR="003064D3">
        <w:t xml:space="preserve">050 </w:t>
      </w:r>
      <w:r w:rsidR="003064D3">
        <w:t>–</w:t>
      </w:r>
      <w:r w:rsidR="003064D3">
        <w:t xml:space="preserve"> 5454 - 5252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이메일 : css@wcms.kr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센터 : 광주광역시 북구 첨단 과기로 176번길 27 (오룡동 1110-7) 광주디자인센터</w:t>
      </w:r>
      <w:r w:rsidR="003064D3">
        <w:rPr>
          <w:rFonts w:hint="eastAsia"/>
        </w:rPr>
        <w:t xml:space="preserve"> 1</w:t>
      </w:r>
      <w:r>
        <w:rPr>
          <w:rFonts w:hint="eastAsia"/>
        </w:rPr>
        <w:t xml:space="preserve">층 </w:t>
      </w:r>
      <w:r w:rsidR="003064D3">
        <w:t>1</w:t>
      </w:r>
      <w:r>
        <w:rPr>
          <w:rFonts w:hint="eastAsia"/>
        </w:rPr>
        <w:t>0</w:t>
      </w:r>
      <w:r w:rsidR="003064D3">
        <w:t>3</w:t>
      </w:r>
      <w:r>
        <w:rPr>
          <w:rFonts w:hint="eastAsia"/>
        </w:rPr>
        <w:t>호</w:t>
      </w:r>
    </w:p>
    <w:p w:rsidR="00187DC4" w:rsidRDefault="00187DC4" w:rsidP="00CC0E8E">
      <w:pPr>
        <w:pStyle w:val="nBxText"/>
        <w:rPr>
          <w:rFonts w:hint="eastAsia"/>
        </w:rPr>
      </w:pPr>
      <w:r>
        <w:rPr>
          <w:rFonts w:hint="eastAsia"/>
        </w:rPr>
        <w:t xml:space="preserve">유지보수 전담 </w:t>
      </w:r>
      <w:r>
        <w:t>: 062-374-4242 (</w:t>
      </w:r>
      <w:r>
        <w:rPr>
          <w:rFonts w:hint="eastAsia"/>
        </w:rPr>
        <w:t xml:space="preserve">내선: 2번) </w:t>
      </w:r>
      <w:bookmarkStart w:id="66" w:name="_GoBack"/>
      <w:bookmarkEnd w:id="66"/>
      <w:r>
        <w:rPr>
          <w:rFonts w:hint="eastAsia"/>
        </w:rPr>
        <w:t xml:space="preserve">디자인/개발팀 </w:t>
      </w:r>
    </w:p>
    <w:p w:rsidR="00187DC4" w:rsidRDefault="003113E9" w:rsidP="00187DC4">
      <w:pPr>
        <w:pStyle w:val="nBxText"/>
        <w:rPr>
          <w:rFonts w:hint="eastAsia"/>
        </w:rPr>
      </w:pPr>
      <w:r>
        <w:rPr>
          <w:rFonts w:hint="eastAsia"/>
        </w:rPr>
        <w:t xml:space="preserve">원격지원 : </w:t>
      </w:r>
      <w:hyperlink r:id="rId48" w:history="1">
        <w:r w:rsidR="00187DC4" w:rsidRPr="00F61634">
          <w:rPr>
            <w:rStyle w:val="af0"/>
            <w:rFonts w:hint="eastAsia"/>
          </w:rPr>
          <w:t>http://remote.wcms.kr</w:t>
        </w:r>
      </w:hyperlink>
    </w:p>
    <w:p w:rsidR="003113E9" w:rsidRDefault="003113E9" w:rsidP="00300E9B">
      <w:pPr>
        <w:pStyle w:val="nNormal"/>
        <w:spacing w:line="240" w:lineRule="auto"/>
      </w:pPr>
    </w:p>
    <w:p w:rsidR="00CC0E8E" w:rsidRDefault="00CC0E8E" w:rsidP="00CC0E8E">
      <w:pPr>
        <w:pStyle w:val="41"/>
      </w:pPr>
      <w:r>
        <w:rPr>
          <w:rFonts w:hint="eastAsia"/>
        </w:rPr>
        <w:t>사용자 설명서 제공</w:t>
      </w:r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를 이용하는 고객에 한하여 사용자 설명서를 문서 또는 디지털 문서로 제공됩니다. 단, (주)10억홈피와 별도 계약된 고객에 한하여 제공되며 문서는 직접 제공하며, 디지털 문서는 담당자 Email을 통해 발송됩니다.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3113E9" w:rsidRDefault="00CC0E8E" w:rsidP="003113E9">
      <w:pPr>
        <w:pStyle w:val="nBxText"/>
      </w:pPr>
      <w:r>
        <w:rPr>
          <w:rFonts w:hint="eastAsia"/>
        </w:rPr>
        <w:t>문서로 제공받기를 원할 경우 별도의 인쇄비용이 발생할 수 있습니다</w:t>
      </w:r>
    </w:p>
    <w:p w:rsidR="003113E9" w:rsidRDefault="003113E9" w:rsidP="00300E9B">
      <w:pPr>
        <w:pStyle w:val="nNormal"/>
        <w:spacing w:line="240" w:lineRule="auto"/>
      </w:pPr>
    </w:p>
    <w:p w:rsidR="00CC0E8E" w:rsidRDefault="003113E9" w:rsidP="003113E9">
      <w:pPr>
        <w:pStyle w:val="41"/>
      </w:pPr>
      <w:r>
        <w:rPr>
          <w:rFonts w:hint="eastAsia"/>
        </w:rPr>
        <w:t>제품 교육 및 훈련</w:t>
      </w:r>
    </w:p>
    <w:p w:rsidR="003113E9" w:rsidRDefault="003113E9" w:rsidP="00CC0E8E">
      <w:pPr>
        <w:pStyle w:val="nNormal"/>
      </w:pPr>
      <w:r>
        <w:rPr>
          <w:rFonts w:hint="eastAsia"/>
        </w:rPr>
        <w:t xml:space="preserve">제품 구매시 3시간 ~ 5시간 사용자 교육실시 (원거리의 경우 원격교육 실시) </w:t>
      </w:r>
    </w:p>
    <w:p w:rsidR="003113E9" w:rsidRDefault="003113E9" w:rsidP="00300E9B">
      <w:pPr>
        <w:pStyle w:val="nNormal"/>
        <w:spacing w:line="240" w:lineRule="auto"/>
      </w:pPr>
    </w:p>
    <w:p w:rsidR="003113E9" w:rsidRDefault="003113E9" w:rsidP="00300E9B">
      <w:pPr>
        <w:pStyle w:val="41"/>
      </w:pPr>
      <w:r>
        <w:rPr>
          <w:rFonts w:hint="eastAsia"/>
        </w:rPr>
        <w:t>저작권</w:t>
      </w:r>
    </w:p>
    <w:p w:rsidR="00CC0E8E" w:rsidRPr="002F0A24" w:rsidRDefault="00893BE2" w:rsidP="0012343D">
      <w:pPr>
        <w:pStyle w:val="nNormal"/>
      </w:pPr>
      <w:r>
        <w:rPr>
          <w:rFonts w:hint="eastAsia"/>
        </w:rPr>
        <w:t>WCMS V3.0</w:t>
      </w:r>
      <w:r w:rsidR="003113E9">
        <w:rPr>
          <w:rFonts w:hint="eastAsia"/>
        </w:rPr>
        <w:t xml:space="preserve"> 은 1</w:t>
      </w:r>
      <w:r w:rsidR="0012343D">
        <w:rPr>
          <w:rFonts w:hint="eastAsia"/>
        </w:rPr>
        <w:t xml:space="preserve"> Server 1 Lincence (영구) 발급이며, 무단 복제 및 재배포, 재판매를 금하며, 타인에게 협의하에 양도, 양수할 수 있습니다.</w:t>
      </w:r>
    </w:p>
    <w:sectPr w:rsidR="00CC0E8E" w:rsidRPr="002F0A24" w:rsidSect="00D42B47">
      <w:pgSz w:w="11906" w:h="16838" w:code="9"/>
      <w:pgMar w:top="2155" w:right="851" w:bottom="1361" w:left="851" w:header="1134" w:footer="737" w:gutter="85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78C" w:rsidRDefault="00A5578C">
      <w:r>
        <w:separator/>
      </w:r>
    </w:p>
    <w:p w:rsidR="00A5578C" w:rsidRDefault="00A5578C"/>
    <w:p w:rsidR="00A5578C" w:rsidRDefault="00A5578C"/>
  </w:endnote>
  <w:endnote w:type="continuationSeparator" w:id="0">
    <w:p w:rsidR="00A5578C" w:rsidRDefault="00A5578C">
      <w:r>
        <w:continuationSeparator/>
      </w:r>
    </w:p>
    <w:p w:rsidR="00A5578C" w:rsidRDefault="00A5578C"/>
    <w:p w:rsidR="00A5578C" w:rsidRDefault="00A557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나눔명조"/>
    <w:charset w:val="81"/>
    <w:family w:val="roman"/>
    <w:pitch w:val="variable"/>
    <w:sig w:usb0="00000000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29D77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9"/>
            <w:docPartObj>
              <w:docPartGallery w:val="Page Numbers (Top of Page)"/>
              <w:docPartUnique/>
            </w:docPartObj>
          </w:sdtPr>
          <w:sdtEndPr/>
          <w:sdtContent>
            <w:p w:rsidR="0014277C" w:rsidRPr="00847009" w:rsidRDefault="0014277C" w:rsidP="00847009">
              <w:r w:rsidRPr="00847009">
                <w:rPr>
                  <w:sz w:val="16"/>
                  <w:lang w:val="ko-KR"/>
                </w:rPr>
                <w:t>페이지</w:t>
              </w:r>
              <w:r w:rsidRPr="00847009">
                <w:rPr>
                  <w:sz w:val="16"/>
                  <w:lang w:val="ko-KR"/>
                </w:rPr>
                <w:t xml:space="preserve">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PAGE </w:instrText>
              </w:r>
              <w:r w:rsidRPr="00847009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6</w:t>
              </w:r>
              <w:r w:rsidRPr="00847009">
                <w:rPr>
                  <w:sz w:val="16"/>
                </w:rPr>
                <w:fldChar w:fldCharType="end"/>
              </w:r>
              <w:r w:rsidRPr="00847009">
                <w:rPr>
                  <w:sz w:val="16"/>
                  <w:lang w:val="ko-KR"/>
                </w:rPr>
                <w:t xml:space="preserve"> /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NUMPAGES  </w:instrText>
              </w:r>
              <w:r w:rsidRPr="00847009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43</w:t>
              </w:r>
              <w:r w:rsidRPr="00847009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14277C" w:rsidRPr="00181FD1" w:rsidRDefault="0014277C" w:rsidP="002265F9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44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564"/>
      <w:gridCol w:w="4789"/>
    </w:tblGrid>
    <w:tr w:rsidR="0014277C" w:rsidRPr="00FE4898" w:rsidTr="00E94749">
      <w:trPr>
        <w:trHeight w:val="840"/>
      </w:trPr>
      <w:tc>
        <w:tcPr>
          <w:tcW w:w="4564" w:type="dxa"/>
          <w:vAlign w:val="bottom"/>
        </w:tcPr>
        <w:p w:rsidR="0014277C" w:rsidRPr="00FE4898" w:rsidRDefault="0014277C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4564" w:type="dxa"/>
          <w:vAlign w:val="bottom"/>
        </w:tcPr>
        <w:sdt>
          <w:sdtPr>
            <w:id w:val="191333560"/>
            <w:docPartObj>
              <w:docPartGallery w:val="Page Numbers (Top of Page)"/>
              <w:docPartUnique/>
            </w:docPartObj>
          </w:sdtPr>
          <w:sdtEndPr/>
          <w:sdtContent>
            <w:p w:rsidR="0014277C" w:rsidRPr="009A75F0" w:rsidRDefault="0014277C" w:rsidP="00847009">
              <w:pPr>
                <w:jc w:val="right"/>
              </w:pP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페이지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PAGE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187DC4">
                <w:rPr>
                  <w:rFonts w:asciiTheme="minorHAnsi" w:eastAsiaTheme="minorHAnsi" w:hAnsiTheme="minorHAnsi"/>
                  <w:noProof/>
                  <w:sz w:val="16"/>
                </w:rPr>
                <w:t>5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 /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NUMPAGES 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187DC4">
                <w:rPr>
                  <w:rFonts w:asciiTheme="minorHAnsi" w:eastAsiaTheme="minorHAnsi" w:hAnsiTheme="minorHAnsi"/>
                  <w:noProof/>
                  <w:sz w:val="16"/>
                </w:rPr>
                <w:t>43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</w:p>
          </w:sdtContent>
        </w:sdt>
      </w:tc>
      <w:tc>
        <w:tcPr>
          <w:tcW w:w="4789" w:type="dxa"/>
          <w:vAlign w:val="bottom"/>
        </w:tcPr>
        <w:p w:rsidR="0014277C" w:rsidRPr="00FE4898" w:rsidRDefault="0014277C" w:rsidP="00847009">
          <w:pPr>
            <w:pStyle w:val="af"/>
            <w:jc w:val="right"/>
            <w:rPr>
              <w:rFonts w:ascii="나눔고딕" w:eastAsia="나눔고딕" w:hAnsi="나눔고딕"/>
            </w:rPr>
          </w:pPr>
          <w:r w:rsidRPr="00FE4898">
            <w:rPr>
              <w:rFonts w:ascii="나눔고딕" w:eastAsia="나눔고딕" w:hAnsi="나눔고딕" w:hint="eastAsia"/>
              <w:kern w:val="0"/>
              <w:szCs w:val="20"/>
            </w:rPr>
            <w:t>Copyright © 10억홈피 All Rights Reserved</w:t>
          </w:r>
        </w:p>
      </w:tc>
    </w:tr>
  </w:tbl>
  <w:p w:rsidR="0014277C" w:rsidRDefault="0014277C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30468C">
      <w:trPr>
        <w:trHeight w:val="840"/>
      </w:trPr>
      <w:tc>
        <w:tcPr>
          <w:tcW w:w="5332" w:type="dxa"/>
          <w:vAlign w:val="bottom"/>
        </w:tcPr>
        <w:p w:rsidR="0014277C" w:rsidRPr="009A75F0" w:rsidRDefault="0014277C" w:rsidP="008A5E5B"/>
      </w:tc>
      <w:tc>
        <w:tcPr>
          <w:tcW w:w="0" w:type="auto"/>
          <w:vAlign w:val="bottom"/>
        </w:tcPr>
        <w:p w:rsidR="0014277C" w:rsidRPr="00847009" w:rsidRDefault="0014277C" w:rsidP="002265F9">
          <w:pPr>
            <w:jc w:val="right"/>
            <w:rPr>
              <w:rFonts w:asciiTheme="minorHAnsi" w:eastAsiaTheme="minorHAnsi" w:hAnsiTheme="minorHAnsi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85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5332"/>
      <w:gridCol w:w="4020"/>
    </w:tblGrid>
    <w:tr w:rsidR="0014277C" w:rsidRPr="00FE4898" w:rsidTr="00E94749">
      <w:trPr>
        <w:trHeight w:val="840"/>
      </w:trPr>
      <w:tc>
        <w:tcPr>
          <w:tcW w:w="5332" w:type="dxa"/>
          <w:vAlign w:val="bottom"/>
        </w:tcPr>
        <w:p w:rsidR="0014277C" w:rsidRPr="00FE4898" w:rsidRDefault="0014277C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5332" w:type="dxa"/>
          <w:vAlign w:val="bottom"/>
        </w:tcPr>
        <w:p w:rsidR="0014277C" w:rsidRPr="009A75F0" w:rsidRDefault="0014277C" w:rsidP="00847009"/>
      </w:tc>
      <w:tc>
        <w:tcPr>
          <w:tcW w:w="0" w:type="auto"/>
          <w:vAlign w:val="bottom"/>
        </w:tcPr>
        <w:p w:rsidR="0014277C" w:rsidRPr="00FE4898" w:rsidRDefault="0014277C" w:rsidP="00847009">
          <w:pPr>
            <w:jc w:val="right"/>
            <w:rPr>
              <w:rFonts w:ascii="나눔고딕" w:eastAsia="나눔고딕" w:hAnsi="나눔고딕"/>
              <w:sz w:val="16"/>
              <w:szCs w:val="16"/>
            </w:rPr>
          </w:pPr>
        </w:p>
      </w:tc>
    </w:tr>
  </w:tbl>
  <w:p w:rsidR="0014277C" w:rsidRDefault="0014277C">
    <w:pPr>
      <w:pStyle w:val="af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0"/>
            <w:docPartObj>
              <w:docPartGallery w:val="Page Numbers (Top of Page)"/>
              <w:docPartUnique/>
            </w:docPartObj>
          </w:sdtPr>
          <w:sdtEndPr/>
          <w:sdtContent>
            <w:p w:rsidR="0014277C" w:rsidRPr="009A75F0" w:rsidRDefault="0014277C" w:rsidP="00847009"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38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14277C" w:rsidRPr="00181FD1" w:rsidRDefault="0014277C" w:rsidP="000A3402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13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789"/>
    </w:tblGrid>
    <w:tr w:rsidR="0014277C" w:rsidTr="00454644">
      <w:trPr>
        <w:trHeight w:val="840"/>
      </w:trPr>
      <w:tc>
        <w:tcPr>
          <w:tcW w:w="4564" w:type="dxa"/>
          <w:vAlign w:val="bottom"/>
        </w:tcPr>
        <w:p w:rsidR="0014277C" w:rsidRPr="009A75F0" w:rsidRDefault="0014277C" w:rsidP="00EE3715">
          <w:pPr>
            <w:pStyle w:val="af"/>
          </w:pPr>
          <w:r w:rsidRPr="00847009">
            <w:rPr>
              <w:rFonts w:asciiTheme="minorHAnsi" w:eastAsiaTheme="minorHAnsi" w:hAnsiTheme="minorHAnsi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</w:rPr>
            <w:t xml:space="preserve">© </w:t>
          </w:r>
          <w:r w:rsidRPr="00847009">
            <w:rPr>
              <w:rFonts w:asciiTheme="minorHAnsi" w:eastAsiaTheme="minorHAnsi" w:hAnsiTheme="minorHAnsi"/>
            </w:rPr>
            <w:t>20</w:t>
          </w:r>
          <w:r w:rsidRPr="00847009">
            <w:rPr>
              <w:rFonts w:asciiTheme="minorHAnsi" w:eastAsiaTheme="minorHAnsi" w:hAnsiTheme="minorHAnsi" w:hint="eastAsia"/>
            </w:rPr>
            <w:t>1</w:t>
          </w:r>
          <w:r>
            <w:rPr>
              <w:rFonts w:asciiTheme="minorHAnsi" w:eastAsiaTheme="minorHAnsi" w:hAnsiTheme="minorHAnsi"/>
            </w:rPr>
            <w:t>6</w:t>
          </w:r>
          <w:r w:rsidRPr="00847009">
            <w:rPr>
              <w:rFonts w:asciiTheme="minorHAnsi" w:eastAsiaTheme="minorHAnsi" w:hAnsiTheme="minorHAnsi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</w:rPr>
            <w:t>10억홈피</w:t>
          </w:r>
          <w:r w:rsidRPr="00847009">
            <w:rPr>
              <w:rFonts w:asciiTheme="minorHAnsi" w:eastAsiaTheme="minorHAnsi" w:hAnsiTheme="minorHAnsi"/>
            </w:rPr>
            <w:t xml:space="preserve"> Corp. All Rights Reserved.</w:t>
          </w:r>
        </w:p>
      </w:tc>
      <w:tc>
        <w:tcPr>
          <w:tcW w:w="4789" w:type="dxa"/>
          <w:vAlign w:val="bottom"/>
        </w:tcPr>
        <w:sdt>
          <w:sdtPr>
            <w:id w:val="191333551"/>
            <w:docPartObj>
              <w:docPartGallery w:val="Page Numbers (Top of Page)"/>
              <w:docPartUnique/>
            </w:docPartObj>
          </w:sdtPr>
          <w:sdtEndPr/>
          <w:sdtContent>
            <w:p w:rsidR="0014277C" w:rsidRPr="00181FD1" w:rsidRDefault="0014277C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14277C" w:rsidRDefault="0014277C">
    <w:pPr>
      <w:pStyle w:val="af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30468C">
      <w:trPr>
        <w:trHeight w:val="840"/>
      </w:trPr>
      <w:tc>
        <w:tcPr>
          <w:tcW w:w="5332" w:type="dxa"/>
          <w:vAlign w:val="bottom"/>
        </w:tcPr>
        <w:p w:rsidR="0014277C" w:rsidRPr="009A75F0" w:rsidRDefault="0014277C" w:rsidP="00EE3715"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0" w:type="auto"/>
          <w:vAlign w:val="bottom"/>
        </w:tcPr>
        <w:sdt>
          <w:sdtPr>
            <w:id w:val="191333552"/>
            <w:docPartObj>
              <w:docPartGallery w:val="Page Numbers (Top of Page)"/>
              <w:docPartUnique/>
            </w:docPartObj>
          </w:sdtPr>
          <w:sdtEndPr/>
          <w:sdtContent>
            <w:p w:rsidR="0014277C" w:rsidRPr="00181FD1" w:rsidRDefault="0014277C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42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187DC4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14277C" w:rsidRDefault="0014277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78C" w:rsidRDefault="00A5578C">
      <w:r>
        <w:separator/>
      </w:r>
    </w:p>
    <w:p w:rsidR="00A5578C" w:rsidRDefault="00A5578C"/>
    <w:p w:rsidR="00A5578C" w:rsidRDefault="00A5578C"/>
  </w:footnote>
  <w:footnote w:type="continuationSeparator" w:id="0">
    <w:p w:rsidR="00A5578C" w:rsidRDefault="00A5578C">
      <w:r>
        <w:continuationSeparator/>
      </w:r>
    </w:p>
    <w:p w:rsidR="00A5578C" w:rsidRDefault="00A5578C"/>
    <w:p w:rsidR="00A5578C" w:rsidRDefault="00A5578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d"/>
      <w:tblW w:w="0" w:type="auto"/>
      <w:tblBorders>
        <w:top w:val="none" w:sz="0" w:space="0" w:color="auto"/>
        <w:left w:val="none" w:sz="0" w:space="0" w:color="auto"/>
        <w:bottom w:val="single" w:sz="2" w:space="0" w:color="616467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3113E9">
      <w:tc>
        <w:tcPr>
          <w:tcW w:w="9353" w:type="dxa"/>
        </w:tcPr>
        <w:p w:rsidR="0014277C" w:rsidRDefault="00A5578C" w:rsidP="003113E9">
          <w:pPr>
            <w:pStyle w:val="ae"/>
          </w:pP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\n  \* MERGEFORMAT </w:instrText>
          </w:r>
          <w:r>
            <w:fldChar w:fldCharType="separate"/>
          </w:r>
          <w:r w:rsidR="00187DC4">
            <w:rPr>
              <w:noProof/>
            </w:rPr>
            <w:t>2</w:t>
          </w:r>
          <w:r>
            <w:rPr>
              <w:noProof/>
            </w:rPr>
            <w:fldChar w:fldCharType="end"/>
          </w:r>
          <w:r w:rsidR="0014277C">
            <w:rPr>
              <w:rFonts w:hint="eastAsia"/>
            </w:rPr>
            <w:t xml:space="preserve">. </w:t>
          </w: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 \* MERGEFORMAT </w:instrText>
          </w:r>
          <w:r>
            <w:fldChar w:fldCharType="separate"/>
          </w:r>
          <w:r w:rsidR="00187DC4">
            <w:rPr>
              <w:noProof/>
            </w:rPr>
            <w:t>WCMS V3.0 사용 전 설명</w:t>
          </w:r>
          <w:r>
            <w:rPr>
              <w:noProof/>
            </w:rPr>
            <w:fldChar w:fldCharType="end"/>
          </w:r>
        </w:p>
      </w:tc>
    </w:tr>
  </w:tbl>
  <w:p w:rsidR="0014277C" w:rsidRDefault="0014277C" w:rsidP="00F20299">
    <w:pPr>
      <w:pStyle w:val="ae"/>
    </w:pPr>
  </w:p>
  <w:p w:rsidR="0014277C" w:rsidRDefault="0014277C" w:rsidP="00F20299"/>
  <w:p w:rsidR="0014277C" w:rsidRPr="00F20299" w:rsidRDefault="0014277C" w:rsidP="00F20299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B654CF">
      <w:trPr>
        <w:trHeight w:val="286"/>
      </w:trPr>
      <w:tc>
        <w:tcPr>
          <w:tcW w:w="0" w:type="auto"/>
          <w:vAlign w:val="center"/>
        </w:tcPr>
        <w:p w:rsidR="0014277C" w:rsidRDefault="00A5578C" w:rsidP="00B47D4B">
          <w:pPr>
            <w:pStyle w:val="ae"/>
            <w:jc w:val="right"/>
          </w:pP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\n  \* MERGEFORMAT </w:instrText>
          </w:r>
          <w:r>
            <w:fldChar w:fldCharType="separate"/>
          </w:r>
          <w:r w:rsidR="00187DC4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="0014277C">
            <w:rPr>
              <w:rFonts w:hint="eastAsia"/>
            </w:rPr>
            <w:t xml:space="preserve">. </w:t>
          </w: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 \* MERGEFORMAT </w:instrText>
          </w:r>
          <w:r>
            <w:fldChar w:fldCharType="separate"/>
          </w:r>
          <w:r w:rsidR="00187DC4">
            <w:rPr>
              <w:noProof/>
            </w:rPr>
            <w:t>WCMS V3.0 개요</w:t>
          </w:r>
          <w:r>
            <w:rPr>
              <w:noProof/>
            </w:rPr>
            <w:fldChar w:fldCharType="end"/>
          </w:r>
        </w:p>
      </w:tc>
    </w:tr>
  </w:tbl>
  <w:p w:rsidR="0014277C" w:rsidRDefault="0014277C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13970" t="5080" r="8890" b="1397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27DC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0;margin-top:289.15pt;width:467.7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13970" t="6985" r="8890" b="12065"/>
              <wp:wrapNone/>
              <wp:docPr id="1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67271" id="AutoShape 2" o:spid="_x0000_s1026" type="#_x0000_t32" style="position:absolute;left:0;text-align:left;margin-left:0;margin-top:42.55pt;width:467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" strokecolor="#616467" strokeweight=".25pt">
              <w10:wrap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9525" t="5080" r="13335" b="13970"/>
              <wp:wrapNone/>
              <wp:docPr id="1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43D9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0;margin-top:289.15pt;width:467.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6BIQIAADw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L65/oEhAgAAPA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9525" t="6985" r="13335" b="12065"/>
              <wp:wrapNone/>
              <wp:docPr id="10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F104" id="AutoShape 6" o:spid="_x0000_s1026" type="#_x0000_t32" style="position:absolute;left:0;text-align:left;margin-left:0;margin-top:42.55pt;width:467.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eAIAIAADwEAAAOAAAAZHJzL2Uyb0RvYy54bWysU8GO2jAQvVfqP1i5QxLIZi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CNrJ4AgAgAAPA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34689A">
      <w:trPr>
        <w:trHeight w:val="286"/>
      </w:trPr>
      <w:tc>
        <w:tcPr>
          <w:tcW w:w="9353" w:type="dxa"/>
          <w:vAlign w:val="center"/>
        </w:tcPr>
        <w:p w:rsidR="0014277C" w:rsidRDefault="00A5578C" w:rsidP="00625520">
          <w:pPr>
            <w:pStyle w:val="ae"/>
            <w:jc w:val="right"/>
          </w:pP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\n  \* MERGEFORMAT </w:instrText>
          </w:r>
          <w:r>
            <w:fldChar w:fldCharType="separate"/>
          </w:r>
          <w:r w:rsidR="00187DC4">
            <w:rPr>
              <w:noProof/>
            </w:rPr>
            <w:t>4</w:t>
          </w:r>
          <w:r>
            <w:rPr>
              <w:noProof/>
            </w:rPr>
            <w:fldChar w:fldCharType="end"/>
          </w:r>
          <w:r w:rsidR="0014277C">
            <w:rPr>
              <w:rFonts w:hint="eastAsia"/>
            </w:rPr>
            <w:t xml:space="preserve">. </w:t>
          </w:r>
          <w:r>
            <w:fldChar w:fldCharType="begin"/>
          </w:r>
          <w:r>
            <w:instrText xml:space="preserve"> STYLEREF  "</w:instrText>
          </w:r>
          <w:r>
            <w:instrText>제목</w:instrText>
          </w:r>
          <w:r>
            <w:instrText xml:space="preserve"> 1"  \* MERGEFORMAT </w:instrText>
          </w:r>
          <w:r>
            <w:fldChar w:fldCharType="separate"/>
          </w:r>
          <w:r w:rsidR="00187DC4">
            <w:rPr>
              <w:noProof/>
            </w:rPr>
            <w:t>지원사항</w:t>
          </w:r>
          <w:r>
            <w:rPr>
              <w:noProof/>
            </w:rPr>
            <w:fldChar w:fldCharType="end"/>
          </w:r>
        </w:p>
      </w:tc>
    </w:tr>
  </w:tbl>
  <w:p w:rsidR="0014277C" w:rsidRDefault="0014277C">
    <w:pPr>
      <w:pStyle w:val="ae"/>
    </w:pPr>
  </w:p>
  <w:p w:rsidR="0014277C" w:rsidRDefault="0014277C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F90641A" wp14:editId="715D23EA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6985" t="5080" r="6350" b="13970"/>
              <wp:wrapNone/>
              <wp:docPr id="9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F7F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0;margin-top:289.15pt;width:467.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CMwkmshAgAAOw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D37CC7C" wp14:editId="00AC69EC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6985" t="6985" r="6350" b="12065"/>
              <wp:wrapNone/>
              <wp:docPr id="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EFE50" id="AutoShape 4" o:spid="_x0000_s1026" type="#_x0000_t32" style="position:absolute;left:0;text-align:left;margin-left:0;margin-top:42.55pt;width:467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LaPYfsgAgAAOw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38A68A1"/>
    <w:multiLevelType w:val="hybridMultilevel"/>
    <w:tmpl w:val="011CDEBE"/>
    <w:lvl w:ilvl="0" w:tplc="76F87506"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3A94245"/>
    <w:multiLevelType w:val="hybridMultilevel"/>
    <w:tmpl w:val="1668F782"/>
    <w:lvl w:ilvl="0" w:tplc="86481D42">
      <w:start w:val="1"/>
      <w:numFmt w:val="decimal"/>
      <w:lvlText w:val="%1"/>
      <w:lvlJc w:val="left"/>
      <w:pPr>
        <w:ind w:left="173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36" w:hanging="400"/>
      </w:pPr>
    </w:lvl>
    <w:lvl w:ilvl="2" w:tplc="0409001B" w:tentative="1">
      <w:start w:val="1"/>
      <w:numFmt w:val="lowerRoman"/>
      <w:lvlText w:val="%3."/>
      <w:lvlJc w:val="right"/>
      <w:pPr>
        <w:ind w:left="2536" w:hanging="400"/>
      </w:pPr>
    </w:lvl>
    <w:lvl w:ilvl="3" w:tplc="0409000F" w:tentative="1">
      <w:start w:val="1"/>
      <w:numFmt w:val="decimal"/>
      <w:lvlText w:val="%4."/>
      <w:lvlJc w:val="left"/>
      <w:pPr>
        <w:ind w:left="2936" w:hanging="400"/>
      </w:pPr>
    </w:lvl>
    <w:lvl w:ilvl="4" w:tplc="04090019" w:tentative="1">
      <w:start w:val="1"/>
      <w:numFmt w:val="upperLetter"/>
      <w:lvlText w:val="%5."/>
      <w:lvlJc w:val="left"/>
      <w:pPr>
        <w:ind w:left="3336" w:hanging="400"/>
      </w:pPr>
    </w:lvl>
    <w:lvl w:ilvl="5" w:tplc="0409001B" w:tentative="1">
      <w:start w:val="1"/>
      <w:numFmt w:val="lowerRoman"/>
      <w:lvlText w:val="%6."/>
      <w:lvlJc w:val="right"/>
      <w:pPr>
        <w:ind w:left="3736" w:hanging="400"/>
      </w:pPr>
    </w:lvl>
    <w:lvl w:ilvl="6" w:tplc="0409000F" w:tentative="1">
      <w:start w:val="1"/>
      <w:numFmt w:val="decimal"/>
      <w:lvlText w:val="%7."/>
      <w:lvlJc w:val="left"/>
      <w:pPr>
        <w:ind w:left="4136" w:hanging="400"/>
      </w:pPr>
    </w:lvl>
    <w:lvl w:ilvl="7" w:tplc="04090019" w:tentative="1">
      <w:start w:val="1"/>
      <w:numFmt w:val="upperLetter"/>
      <w:lvlText w:val="%8."/>
      <w:lvlJc w:val="left"/>
      <w:pPr>
        <w:ind w:left="4536" w:hanging="400"/>
      </w:pPr>
    </w:lvl>
    <w:lvl w:ilvl="8" w:tplc="0409001B" w:tentative="1">
      <w:start w:val="1"/>
      <w:numFmt w:val="lowerRoman"/>
      <w:lvlText w:val="%9."/>
      <w:lvlJc w:val="right"/>
      <w:pPr>
        <w:ind w:left="4936" w:hanging="400"/>
      </w:pPr>
    </w:lvl>
  </w:abstractNum>
  <w:abstractNum w:abstractNumId="16">
    <w:nsid w:val="34E62674"/>
    <w:multiLevelType w:val="hybridMultilevel"/>
    <w:tmpl w:val="71EE573A"/>
    <w:lvl w:ilvl="0" w:tplc="47E6CB30">
      <w:start w:val="5"/>
      <w:numFmt w:val="bulle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17">
    <w:nsid w:val="3AA3456B"/>
    <w:multiLevelType w:val="multilevel"/>
    <w:tmpl w:val="F3105CE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decimal"/>
      <w:pStyle w:val="21"/>
      <w:lvlText w:val="%1.%2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rFonts w:hint="eastAsia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pStyle w:val="nAppendTitle1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pStyle w:val="nAppendTitle2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pStyle w:val="nAppendTitle3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18">
    <w:nsid w:val="46D46603"/>
    <w:multiLevelType w:val="hybridMultilevel"/>
    <w:tmpl w:val="8B5604EA"/>
    <w:lvl w:ilvl="0" w:tplc="7C72949C"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9">
    <w:nsid w:val="56960990"/>
    <w:multiLevelType w:val="hybridMultilevel"/>
    <w:tmpl w:val="C5B09A52"/>
    <w:lvl w:ilvl="0" w:tplc="04090001">
      <w:start w:val="1"/>
      <w:numFmt w:val="decimal"/>
      <w:pStyle w:val="a2"/>
      <w:lvlText w:val="%1."/>
      <w:lvlJc w:val="left"/>
      <w:pPr>
        <w:tabs>
          <w:tab w:val="num" w:pos="800"/>
        </w:tabs>
        <w:ind w:left="800" w:hanging="400"/>
      </w:pPr>
      <w:rPr>
        <w:rFonts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615430B9"/>
    <w:multiLevelType w:val="hybridMultilevel"/>
    <w:tmpl w:val="3F109400"/>
    <w:lvl w:ilvl="0" w:tplc="595808A6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A83E4C"/>
    <w:multiLevelType w:val="hybridMultilevel"/>
    <w:tmpl w:val="2D88450C"/>
    <w:lvl w:ilvl="0" w:tplc="71E4C3B6">
      <w:start w:val="5"/>
      <w:numFmt w:val="bullet"/>
      <w:pStyle w:val="nBxLis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22">
    <w:nsid w:val="72DC2EBB"/>
    <w:multiLevelType w:val="hybridMultilevel"/>
    <w:tmpl w:val="F1CA6722"/>
    <w:lvl w:ilvl="0" w:tplc="86481D42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1"/>
  </w:num>
  <w:num w:numId="4">
    <w:abstractNumId w:val="24"/>
  </w:num>
  <w:num w:numId="5">
    <w:abstractNumId w:val="23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21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2"/>
    </w:lvlOverride>
    <w:lvlOverride w:ilvl="8">
      <w:startOverride w:val="1"/>
    </w:lvlOverride>
  </w:num>
  <w:num w:numId="23">
    <w:abstractNumId w:val="16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0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9"/>
  </w:num>
  <w:num w:numId="39">
    <w:abstractNumId w:val="19"/>
    <w:lvlOverride w:ilvl="0">
      <w:startOverride w:val="1"/>
    </w:lvlOverride>
  </w:num>
  <w:num w:numId="40">
    <w:abstractNumId w:val="22"/>
  </w:num>
  <w:num w:numId="41">
    <w:abstractNumId w:val="15"/>
  </w:num>
  <w:num w:numId="4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hideSpellingErrors/>
  <w:activeWritingStyle w:appName="MSWord" w:lang="ko-KR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stylePaneFormatFilter w:val="7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1" w:alternateStyleNames="0"/>
  <w:stylePaneSortMethod w:val="0000"/>
  <w:documentProtection w:edit="comments" w:enforcement="0"/>
  <w:defaultTabStop w:val="799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white,#00535d,#221e1f,#61646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FCF"/>
    <w:rsid w:val="000000EA"/>
    <w:rsid w:val="00000AA8"/>
    <w:rsid w:val="0000163F"/>
    <w:rsid w:val="0000252D"/>
    <w:rsid w:val="00002551"/>
    <w:rsid w:val="00003474"/>
    <w:rsid w:val="00003607"/>
    <w:rsid w:val="000044D4"/>
    <w:rsid w:val="00004C10"/>
    <w:rsid w:val="00005954"/>
    <w:rsid w:val="00006501"/>
    <w:rsid w:val="00006DB3"/>
    <w:rsid w:val="00007167"/>
    <w:rsid w:val="00011078"/>
    <w:rsid w:val="00011D20"/>
    <w:rsid w:val="00011EB9"/>
    <w:rsid w:val="00012389"/>
    <w:rsid w:val="0001313A"/>
    <w:rsid w:val="000137D7"/>
    <w:rsid w:val="00015098"/>
    <w:rsid w:val="0001640B"/>
    <w:rsid w:val="00017D2C"/>
    <w:rsid w:val="00017E02"/>
    <w:rsid w:val="00020AB7"/>
    <w:rsid w:val="000226E9"/>
    <w:rsid w:val="00022F22"/>
    <w:rsid w:val="000245CE"/>
    <w:rsid w:val="00024F92"/>
    <w:rsid w:val="000262AC"/>
    <w:rsid w:val="000268D2"/>
    <w:rsid w:val="0002715E"/>
    <w:rsid w:val="00030027"/>
    <w:rsid w:val="00030389"/>
    <w:rsid w:val="000308DD"/>
    <w:rsid w:val="00030BB4"/>
    <w:rsid w:val="00031A15"/>
    <w:rsid w:val="00031B25"/>
    <w:rsid w:val="0003218B"/>
    <w:rsid w:val="0003276E"/>
    <w:rsid w:val="000331D3"/>
    <w:rsid w:val="00033A2A"/>
    <w:rsid w:val="00033A56"/>
    <w:rsid w:val="000343C6"/>
    <w:rsid w:val="00034F52"/>
    <w:rsid w:val="00035104"/>
    <w:rsid w:val="00036029"/>
    <w:rsid w:val="0003659B"/>
    <w:rsid w:val="00037636"/>
    <w:rsid w:val="000379FF"/>
    <w:rsid w:val="0004025F"/>
    <w:rsid w:val="00040C15"/>
    <w:rsid w:val="00040D60"/>
    <w:rsid w:val="000424E9"/>
    <w:rsid w:val="00042BAD"/>
    <w:rsid w:val="000431EE"/>
    <w:rsid w:val="00043241"/>
    <w:rsid w:val="00044687"/>
    <w:rsid w:val="00046D6E"/>
    <w:rsid w:val="0004765B"/>
    <w:rsid w:val="0005252C"/>
    <w:rsid w:val="00052DA8"/>
    <w:rsid w:val="00053177"/>
    <w:rsid w:val="000537AE"/>
    <w:rsid w:val="0005384E"/>
    <w:rsid w:val="0005476F"/>
    <w:rsid w:val="000549C0"/>
    <w:rsid w:val="00055460"/>
    <w:rsid w:val="0005553A"/>
    <w:rsid w:val="000565C2"/>
    <w:rsid w:val="00060885"/>
    <w:rsid w:val="0006142B"/>
    <w:rsid w:val="0006158F"/>
    <w:rsid w:val="00062118"/>
    <w:rsid w:val="00063321"/>
    <w:rsid w:val="0006388C"/>
    <w:rsid w:val="00065557"/>
    <w:rsid w:val="00065A3E"/>
    <w:rsid w:val="00065DC7"/>
    <w:rsid w:val="000663B7"/>
    <w:rsid w:val="0006673E"/>
    <w:rsid w:val="000671F1"/>
    <w:rsid w:val="00067E55"/>
    <w:rsid w:val="000706D0"/>
    <w:rsid w:val="00071BB1"/>
    <w:rsid w:val="00071FCF"/>
    <w:rsid w:val="00072CCE"/>
    <w:rsid w:val="00072F63"/>
    <w:rsid w:val="00073390"/>
    <w:rsid w:val="00073DF6"/>
    <w:rsid w:val="00074151"/>
    <w:rsid w:val="000747FF"/>
    <w:rsid w:val="00075DF0"/>
    <w:rsid w:val="00075F4C"/>
    <w:rsid w:val="00076141"/>
    <w:rsid w:val="00076FA2"/>
    <w:rsid w:val="00077C48"/>
    <w:rsid w:val="00080926"/>
    <w:rsid w:val="0008093E"/>
    <w:rsid w:val="00081818"/>
    <w:rsid w:val="00081B34"/>
    <w:rsid w:val="0008373F"/>
    <w:rsid w:val="000837AE"/>
    <w:rsid w:val="00083864"/>
    <w:rsid w:val="00084488"/>
    <w:rsid w:val="000844DE"/>
    <w:rsid w:val="000855E8"/>
    <w:rsid w:val="00086800"/>
    <w:rsid w:val="00086901"/>
    <w:rsid w:val="00086B67"/>
    <w:rsid w:val="00086FAF"/>
    <w:rsid w:val="000876D7"/>
    <w:rsid w:val="00087ABB"/>
    <w:rsid w:val="000901B7"/>
    <w:rsid w:val="00091052"/>
    <w:rsid w:val="00091895"/>
    <w:rsid w:val="00092CC7"/>
    <w:rsid w:val="00093138"/>
    <w:rsid w:val="00093560"/>
    <w:rsid w:val="00094DD8"/>
    <w:rsid w:val="00095EC3"/>
    <w:rsid w:val="0009610C"/>
    <w:rsid w:val="0009793E"/>
    <w:rsid w:val="00097DF2"/>
    <w:rsid w:val="000A034A"/>
    <w:rsid w:val="000A09AE"/>
    <w:rsid w:val="000A0D9C"/>
    <w:rsid w:val="000A131B"/>
    <w:rsid w:val="000A14BE"/>
    <w:rsid w:val="000A1F1C"/>
    <w:rsid w:val="000A2A77"/>
    <w:rsid w:val="000A335A"/>
    <w:rsid w:val="000A3402"/>
    <w:rsid w:val="000A4562"/>
    <w:rsid w:val="000A4F6B"/>
    <w:rsid w:val="000A55AB"/>
    <w:rsid w:val="000A5B18"/>
    <w:rsid w:val="000B10A8"/>
    <w:rsid w:val="000B2775"/>
    <w:rsid w:val="000B3DE6"/>
    <w:rsid w:val="000B3E93"/>
    <w:rsid w:val="000B4543"/>
    <w:rsid w:val="000B48B8"/>
    <w:rsid w:val="000B56AC"/>
    <w:rsid w:val="000B5A72"/>
    <w:rsid w:val="000B5C5A"/>
    <w:rsid w:val="000B5E38"/>
    <w:rsid w:val="000B666B"/>
    <w:rsid w:val="000B7529"/>
    <w:rsid w:val="000B7E08"/>
    <w:rsid w:val="000B7E1B"/>
    <w:rsid w:val="000C0DBE"/>
    <w:rsid w:val="000C19DB"/>
    <w:rsid w:val="000C1B42"/>
    <w:rsid w:val="000C1D6C"/>
    <w:rsid w:val="000C5146"/>
    <w:rsid w:val="000C58D9"/>
    <w:rsid w:val="000C5E3A"/>
    <w:rsid w:val="000C5F8E"/>
    <w:rsid w:val="000C6538"/>
    <w:rsid w:val="000C65D4"/>
    <w:rsid w:val="000C6B27"/>
    <w:rsid w:val="000C6C9C"/>
    <w:rsid w:val="000C72FE"/>
    <w:rsid w:val="000C7AAC"/>
    <w:rsid w:val="000D0ABE"/>
    <w:rsid w:val="000D0FB6"/>
    <w:rsid w:val="000D18FB"/>
    <w:rsid w:val="000D1D8E"/>
    <w:rsid w:val="000D2A8B"/>
    <w:rsid w:val="000D42C7"/>
    <w:rsid w:val="000D443A"/>
    <w:rsid w:val="000D5E01"/>
    <w:rsid w:val="000D6102"/>
    <w:rsid w:val="000D6740"/>
    <w:rsid w:val="000D68B6"/>
    <w:rsid w:val="000D6D30"/>
    <w:rsid w:val="000D6F60"/>
    <w:rsid w:val="000D70C3"/>
    <w:rsid w:val="000D7B92"/>
    <w:rsid w:val="000D7CE6"/>
    <w:rsid w:val="000E0069"/>
    <w:rsid w:val="000E019C"/>
    <w:rsid w:val="000E026B"/>
    <w:rsid w:val="000E057E"/>
    <w:rsid w:val="000E0C0D"/>
    <w:rsid w:val="000E2395"/>
    <w:rsid w:val="000E4983"/>
    <w:rsid w:val="000E52B6"/>
    <w:rsid w:val="000E548D"/>
    <w:rsid w:val="000E54D7"/>
    <w:rsid w:val="000E7A40"/>
    <w:rsid w:val="000F0CF4"/>
    <w:rsid w:val="000F10DD"/>
    <w:rsid w:val="000F13BC"/>
    <w:rsid w:val="000F3282"/>
    <w:rsid w:val="000F3C18"/>
    <w:rsid w:val="000F4CFA"/>
    <w:rsid w:val="000F4F4E"/>
    <w:rsid w:val="000F4FD3"/>
    <w:rsid w:val="000F51CB"/>
    <w:rsid w:val="000F682E"/>
    <w:rsid w:val="000F6899"/>
    <w:rsid w:val="000F7E3F"/>
    <w:rsid w:val="000F7F09"/>
    <w:rsid w:val="00100A14"/>
    <w:rsid w:val="00100C19"/>
    <w:rsid w:val="00100D8B"/>
    <w:rsid w:val="0010118F"/>
    <w:rsid w:val="0010129B"/>
    <w:rsid w:val="00102C78"/>
    <w:rsid w:val="001039AA"/>
    <w:rsid w:val="00103E11"/>
    <w:rsid w:val="00104918"/>
    <w:rsid w:val="00104C7C"/>
    <w:rsid w:val="00104C9F"/>
    <w:rsid w:val="00104F97"/>
    <w:rsid w:val="00105B92"/>
    <w:rsid w:val="0010604A"/>
    <w:rsid w:val="0010625D"/>
    <w:rsid w:val="00106318"/>
    <w:rsid w:val="00107585"/>
    <w:rsid w:val="001075F0"/>
    <w:rsid w:val="00112BE6"/>
    <w:rsid w:val="001131D3"/>
    <w:rsid w:val="001134CF"/>
    <w:rsid w:val="0011492F"/>
    <w:rsid w:val="00115041"/>
    <w:rsid w:val="00115E29"/>
    <w:rsid w:val="00116204"/>
    <w:rsid w:val="001164CB"/>
    <w:rsid w:val="001165E1"/>
    <w:rsid w:val="00116D5E"/>
    <w:rsid w:val="00117112"/>
    <w:rsid w:val="001174FE"/>
    <w:rsid w:val="00117663"/>
    <w:rsid w:val="0012197A"/>
    <w:rsid w:val="001229F8"/>
    <w:rsid w:val="00122DC8"/>
    <w:rsid w:val="0012343D"/>
    <w:rsid w:val="001235FE"/>
    <w:rsid w:val="00123DF2"/>
    <w:rsid w:val="00124776"/>
    <w:rsid w:val="00124A75"/>
    <w:rsid w:val="001254DC"/>
    <w:rsid w:val="00125735"/>
    <w:rsid w:val="00125947"/>
    <w:rsid w:val="00125C60"/>
    <w:rsid w:val="00130952"/>
    <w:rsid w:val="00130F98"/>
    <w:rsid w:val="00130FB5"/>
    <w:rsid w:val="00130FBA"/>
    <w:rsid w:val="0013154B"/>
    <w:rsid w:val="00132482"/>
    <w:rsid w:val="001326F6"/>
    <w:rsid w:val="00132B2F"/>
    <w:rsid w:val="00135B2D"/>
    <w:rsid w:val="001363D3"/>
    <w:rsid w:val="00136B39"/>
    <w:rsid w:val="00137A8D"/>
    <w:rsid w:val="00137C4F"/>
    <w:rsid w:val="0014078C"/>
    <w:rsid w:val="001414BB"/>
    <w:rsid w:val="001414EF"/>
    <w:rsid w:val="001416F7"/>
    <w:rsid w:val="00141B56"/>
    <w:rsid w:val="0014277C"/>
    <w:rsid w:val="0014306B"/>
    <w:rsid w:val="001441C0"/>
    <w:rsid w:val="001443EF"/>
    <w:rsid w:val="00144843"/>
    <w:rsid w:val="00144C12"/>
    <w:rsid w:val="001466E6"/>
    <w:rsid w:val="00146CE9"/>
    <w:rsid w:val="00147EA3"/>
    <w:rsid w:val="001512D2"/>
    <w:rsid w:val="00153094"/>
    <w:rsid w:val="00153416"/>
    <w:rsid w:val="00153722"/>
    <w:rsid w:val="00153BF6"/>
    <w:rsid w:val="0015511B"/>
    <w:rsid w:val="001553FB"/>
    <w:rsid w:val="001556DB"/>
    <w:rsid w:val="001565DF"/>
    <w:rsid w:val="00157A51"/>
    <w:rsid w:val="00160C88"/>
    <w:rsid w:val="00160F93"/>
    <w:rsid w:val="001612BD"/>
    <w:rsid w:val="00161814"/>
    <w:rsid w:val="00163244"/>
    <w:rsid w:val="00163F01"/>
    <w:rsid w:val="00164C1D"/>
    <w:rsid w:val="0016593F"/>
    <w:rsid w:val="001660B7"/>
    <w:rsid w:val="00166171"/>
    <w:rsid w:val="0016660F"/>
    <w:rsid w:val="001709CF"/>
    <w:rsid w:val="00170D7C"/>
    <w:rsid w:val="00171261"/>
    <w:rsid w:val="00172348"/>
    <w:rsid w:val="0017251A"/>
    <w:rsid w:val="001726DC"/>
    <w:rsid w:val="001730FF"/>
    <w:rsid w:val="00174165"/>
    <w:rsid w:val="00174624"/>
    <w:rsid w:val="00174BCC"/>
    <w:rsid w:val="0017611D"/>
    <w:rsid w:val="00176151"/>
    <w:rsid w:val="001769B4"/>
    <w:rsid w:val="001800CD"/>
    <w:rsid w:val="001803B9"/>
    <w:rsid w:val="001805F2"/>
    <w:rsid w:val="00180C6D"/>
    <w:rsid w:val="00180F45"/>
    <w:rsid w:val="00181366"/>
    <w:rsid w:val="00181B38"/>
    <w:rsid w:val="00181FD1"/>
    <w:rsid w:val="001820B5"/>
    <w:rsid w:val="00182BA5"/>
    <w:rsid w:val="00182DBF"/>
    <w:rsid w:val="00183179"/>
    <w:rsid w:val="001836E5"/>
    <w:rsid w:val="001845CE"/>
    <w:rsid w:val="0018682D"/>
    <w:rsid w:val="00187369"/>
    <w:rsid w:val="001874C2"/>
    <w:rsid w:val="00187673"/>
    <w:rsid w:val="00187ACE"/>
    <w:rsid w:val="00187DC4"/>
    <w:rsid w:val="001905BC"/>
    <w:rsid w:val="001914A7"/>
    <w:rsid w:val="00191554"/>
    <w:rsid w:val="0019176A"/>
    <w:rsid w:val="00191B66"/>
    <w:rsid w:val="00191DD0"/>
    <w:rsid w:val="00192AF5"/>
    <w:rsid w:val="00193135"/>
    <w:rsid w:val="001935FE"/>
    <w:rsid w:val="00193B17"/>
    <w:rsid w:val="00193ED1"/>
    <w:rsid w:val="0019432E"/>
    <w:rsid w:val="00194565"/>
    <w:rsid w:val="00194E65"/>
    <w:rsid w:val="001958F2"/>
    <w:rsid w:val="00195BB7"/>
    <w:rsid w:val="001960DA"/>
    <w:rsid w:val="00196111"/>
    <w:rsid w:val="00196DD4"/>
    <w:rsid w:val="00197807"/>
    <w:rsid w:val="001A0928"/>
    <w:rsid w:val="001A0FDF"/>
    <w:rsid w:val="001A1384"/>
    <w:rsid w:val="001A1465"/>
    <w:rsid w:val="001A2AD5"/>
    <w:rsid w:val="001A2B58"/>
    <w:rsid w:val="001A3AC3"/>
    <w:rsid w:val="001A43C3"/>
    <w:rsid w:val="001A4B53"/>
    <w:rsid w:val="001A5A33"/>
    <w:rsid w:val="001A5D20"/>
    <w:rsid w:val="001A63AF"/>
    <w:rsid w:val="001B2DB9"/>
    <w:rsid w:val="001B3F83"/>
    <w:rsid w:val="001B449E"/>
    <w:rsid w:val="001B4A4F"/>
    <w:rsid w:val="001B573C"/>
    <w:rsid w:val="001B582D"/>
    <w:rsid w:val="001B61DE"/>
    <w:rsid w:val="001B6521"/>
    <w:rsid w:val="001B7C87"/>
    <w:rsid w:val="001B7D5F"/>
    <w:rsid w:val="001B7E96"/>
    <w:rsid w:val="001C0D8F"/>
    <w:rsid w:val="001C1662"/>
    <w:rsid w:val="001C1D95"/>
    <w:rsid w:val="001C2D10"/>
    <w:rsid w:val="001C3CB9"/>
    <w:rsid w:val="001C4094"/>
    <w:rsid w:val="001C4569"/>
    <w:rsid w:val="001C490E"/>
    <w:rsid w:val="001C4AE7"/>
    <w:rsid w:val="001C5225"/>
    <w:rsid w:val="001C55F4"/>
    <w:rsid w:val="001C5618"/>
    <w:rsid w:val="001C5A5F"/>
    <w:rsid w:val="001C6011"/>
    <w:rsid w:val="001C6AAA"/>
    <w:rsid w:val="001C7048"/>
    <w:rsid w:val="001C7072"/>
    <w:rsid w:val="001C7226"/>
    <w:rsid w:val="001C7F6A"/>
    <w:rsid w:val="001D0035"/>
    <w:rsid w:val="001D0061"/>
    <w:rsid w:val="001D0216"/>
    <w:rsid w:val="001D1A3B"/>
    <w:rsid w:val="001D1ACF"/>
    <w:rsid w:val="001D2FDF"/>
    <w:rsid w:val="001D32BD"/>
    <w:rsid w:val="001D3718"/>
    <w:rsid w:val="001D4705"/>
    <w:rsid w:val="001D6A09"/>
    <w:rsid w:val="001E0066"/>
    <w:rsid w:val="001E1093"/>
    <w:rsid w:val="001E180C"/>
    <w:rsid w:val="001E297F"/>
    <w:rsid w:val="001E368C"/>
    <w:rsid w:val="001E36E9"/>
    <w:rsid w:val="001E415C"/>
    <w:rsid w:val="001E41A5"/>
    <w:rsid w:val="001E442D"/>
    <w:rsid w:val="001E6D77"/>
    <w:rsid w:val="001F0E85"/>
    <w:rsid w:val="001F1086"/>
    <w:rsid w:val="001F15B0"/>
    <w:rsid w:val="001F1B69"/>
    <w:rsid w:val="001F1CDB"/>
    <w:rsid w:val="001F24DB"/>
    <w:rsid w:val="001F3110"/>
    <w:rsid w:val="001F348A"/>
    <w:rsid w:val="001F34C9"/>
    <w:rsid w:val="001F39BC"/>
    <w:rsid w:val="001F3D65"/>
    <w:rsid w:val="001F3FFC"/>
    <w:rsid w:val="001F4198"/>
    <w:rsid w:val="001F4354"/>
    <w:rsid w:val="001F4530"/>
    <w:rsid w:val="001F4592"/>
    <w:rsid w:val="001F45CA"/>
    <w:rsid w:val="001F4985"/>
    <w:rsid w:val="001F4E37"/>
    <w:rsid w:val="001F6776"/>
    <w:rsid w:val="001F79F1"/>
    <w:rsid w:val="00200BC0"/>
    <w:rsid w:val="00201D93"/>
    <w:rsid w:val="002020CE"/>
    <w:rsid w:val="00202C69"/>
    <w:rsid w:val="00202E60"/>
    <w:rsid w:val="00203236"/>
    <w:rsid w:val="002054AE"/>
    <w:rsid w:val="0020670D"/>
    <w:rsid w:val="00210A73"/>
    <w:rsid w:val="002113ED"/>
    <w:rsid w:val="00211696"/>
    <w:rsid w:val="002119E4"/>
    <w:rsid w:val="00211DAB"/>
    <w:rsid w:val="002122FD"/>
    <w:rsid w:val="002139A4"/>
    <w:rsid w:val="00215605"/>
    <w:rsid w:val="00215AE6"/>
    <w:rsid w:val="00215B67"/>
    <w:rsid w:val="00216B21"/>
    <w:rsid w:val="00216F47"/>
    <w:rsid w:val="002170E0"/>
    <w:rsid w:val="0021718C"/>
    <w:rsid w:val="002172F6"/>
    <w:rsid w:val="00220364"/>
    <w:rsid w:val="00220649"/>
    <w:rsid w:val="00220D5D"/>
    <w:rsid w:val="00220DF4"/>
    <w:rsid w:val="00221591"/>
    <w:rsid w:val="002217F9"/>
    <w:rsid w:val="002225AD"/>
    <w:rsid w:val="002226D3"/>
    <w:rsid w:val="00222DBD"/>
    <w:rsid w:val="00224197"/>
    <w:rsid w:val="00224B8F"/>
    <w:rsid w:val="00225436"/>
    <w:rsid w:val="002265F9"/>
    <w:rsid w:val="00226912"/>
    <w:rsid w:val="0022723E"/>
    <w:rsid w:val="00227423"/>
    <w:rsid w:val="00227581"/>
    <w:rsid w:val="0023035B"/>
    <w:rsid w:val="00232389"/>
    <w:rsid w:val="00233073"/>
    <w:rsid w:val="00233118"/>
    <w:rsid w:val="002331D3"/>
    <w:rsid w:val="00234024"/>
    <w:rsid w:val="0023504A"/>
    <w:rsid w:val="002351EA"/>
    <w:rsid w:val="00235673"/>
    <w:rsid w:val="00236022"/>
    <w:rsid w:val="002369C5"/>
    <w:rsid w:val="00236D6A"/>
    <w:rsid w:val="002376F5"/>
    <w:rsid w:val="0024156C"/>
    <w:rsid w:val="002417D4"/>
    <w:rsid w:val="00241AE3"/>
    <w:rsid w:val="00241F34"/>
    <w:rsid w:val="00245142"/>
    <w:rsid w:val="00245BFB"/>
    <w:rsid w:val="00246BE8"/>
    <w:rsid w:val="00246D31"/>
    <w:rsid w:val="00247BB8"/>
    <w:rsid w:val="00250FB2"/>
    <w:rsid w:val="002513CB"/>
    <w:rsid w:val="00251982"/>
    <w:rsid w:val="00251E6A"/>
    <w:rsid w:val="00253C49"/>
    <w:rsid w:val="00253E5E"/>
    <w:rsid w:val="00254CF7"/>
    <w:rsid w:val="00255307"/>
    <w:rsid w:val="00255E5B"/>
    <w:rsid w:val="002560CD"/>
    <w:rsid w:val="00256877"/>
    <w:rsid w:val="00257934"/>
    <w:rsid w:val="002579F1"/>
    <w:rsid w:val="00257C74"/>
    <w:rsid w:val="00260AF5"/>
    <w:rsid w:val="002615F5"/>
    <w:rsid w:val="00261BEF"/>
    <w:rsid w:val="00261F04"/>
    <w:rsid w:val="00262188"/>
    <w:rsid w:val="002622B4"/>
    <w:rsid w:val="0026335D"/>
    <w:rsid w:val="0026363A"/>
    <w:rsid w:val="00263827"/>
    <w:rsid w:val="0026411E"/>
    <w:rsid w:val="002647D3"/>
    <w:rsid w:val="0026571D"/>
    <w:rsid w:val="00270D17"/>
    <w:rsid w:val="00271021"/>
    <w:rsid w:val="002711F3"/>
    <w:rsid w:val="00271283"/>
    <w:rsid w:val="00272C4F"/>
    <w:rsid w:val="002738BC"/>
    <w:rsid w:val="00273C29"/>
    <w:rsid w:val="00275269"/>
    <w:rsid w:val="002752A5"/>
    <w:rsid w:val="002763E0"/>
    <w:rsid w:val="00276A0A"/>
    <w:rsid w:val="00277840"/>
    <w:rsid w:val="00285476"/>
    <w:rsid w:val="002863A1"/>
    <w:rsid w:val="002863EF"/>
    <w:rsid w:val="00286728"/>
    <w:rsid w:val="00286CBB"/>
    <w:rsid w:val="002873A9"/>
    <w:rsid w:val="00287B19"/>
    <w:rsid w:val="002908D4"/>
    <w:rsid w:val="00291AF7"/>
    <w:rsid w:val="00291DB9"/>
    <w:rsid w:val="00292512"/>
    <w:rsid w:val="00292F6C"/>
    <w:rsid w:val="002939D4"/>
    <w:rsid w:val="0029487B"/>
    <w:rsid w:val="00294AFA"/>
    <w:rsid w:val="00295098"/>
    <w:rsid w:val="00295D69"/>
    <w:rsid w:val="0029685C"/>
    <w:rsid w:val="00296AA9"/>
    <w:rsid w:val="00296D16"/>
    <w:rsid w:val="002A1C93"/>
    <w:rsid w:val="002A2874"/>
    <w:rsid w:val="002A3334"/>
    <w:rsid w:val="002A3693"/>
    <w:rsid w:val="002A375B"/>
    <w:rsid w:val="002A397E"/>
    <w:rsid w:val="002A65D3"/>
    <w:rsid w:val="002A6862"/>
    <w:rsid w:val="002A6A41"/>
    <w:rsid w:val="002A6F95"/>
    <w:rsid w:val="002A7304"/>
    <w:rsid w:val="002A7BAC"/>
    <w:rsid w:val="002B09F1"/>
    <w:rsid w:val="002B0F09"/>
    <w:rsid w:val="002B1446"/>
    <w:rsid w:val="002B1CD5"/>
    <w:rsid w:val="002B1F5C"/>
    <w:rsid w:val="002B2125"/>
    <w:rsid w:val="002B2323"/>
    <w:rsid w:val="002B34F0"/>
    <w:rsid w:val="002B4609"/>
    <w:rsid w:val="002B50DB"/>
    <w:rsid w:val="002B51C6"/>
    <w:rsid w:val="002B67E3"/>
    <w:rsid w:val="002B78A2"/>
    <w:rsid w:val="002C0718"/>
    <w:rsid w:val="002C2088"/>
    <w:rsid w:val="002C27A9"/>
    <w:rsid w:val="002C29E2"/>
    <w:rsid w:val="002C3A6F"/>
    <w:rsid w:val="002C3C35"/>
    <w:rsid w:val="002C40ED"/>
    <w:rsid w:val="002C42C9"/>
    <w:rsid w:val="002C486C"/>
    <w:rsid w:val="002C5FE1"/>
    <w:rsid w:val="002C6394"/>
    <w:rsid w:val="002D0525"/>
    <w:rsid w:val="002D1761"/>
    <w:rsid w:val="002D1B61"/>
    <w:rsid w:val="002D2B62"/>
    <w:rsid w:val="002D2DB1"/>
    <w:rsid w:val="002D4106"/>
    <w:rsid w:val="002D42F2"/>
    <w:rsid w:val="002D44EA"/>
    <w:rsid w:val="002D4E45"/>
    <w:rsid w:val="002D532C"/>
    <w:rsid w:val="002D5496"/>
    <w:rsid w:val="002D7097"/>
    <w:rsid w:val="002D78BE"/>
    <w:rsid w:val="002E1544"/>
    <w:rsid w:val="002E15A6"/>
    <w:rsid w:val="002E2084"/>
    <w:rsid w:val="002E213A"/>
    <w:rsid w:val="002E21FD"/>
    <w:rsid w:val="002E2613"/>
    <w:rsid w:val="002E29DA"/>
    <w:rsid w:val="002E38D7"/>
    <w:rsid w:val="002E4130"/>
    <w:rsid w:val="002E5124"/>
    <w:rsid w:val="002E52C5"/>
    <w:rsid w:val="002E5C05"/>
    <w:rsid w:val="002E66F1"/>
    <w:rsid w:val="002E70DC"/>
    <w:rsid w:val="002E763A"/>
    <w:rsid w:val="002E7745"/>
    <w:rsid w:val="002E7E7D"/>
    <w:rsid w:val="002F09B3"/>
    <w:rsid w:val="002F0A24"/>
    <w:rsid w:val="002F1738"/>
    <w:rsid w:val="002F1DE5"/>
    <w:rsid w:val="002F221A"/>
    <w:rsid w:val="002F24AA"/>
    <w:rsid w:val="002F2819"/>
    <w:rsid w:val="002F294E"/>
    <w:rsid w:val="002F2A01"/>
    <w:rsid w:val="002F2ABE"/>
    <w:rsid w:val="002F33D0"/>
    <w:rsid w:val="002F42C5"/>
    <w:rsid w:val="002F48C4"/>
    <w:rsid w:val="002F5318"/>
    <w:rsid w:val="002F538D"/>
    <w:rsid w:val="002F6633"/>
    <w:rsid w:val="002F6D1A"/>
    <w:rsid w:val="00300167"/>
    <w:rsid w:val="00300579"/>
    <w:rsid w:val="00300E9B"/>
    <w:rsid w:val="003010C5"/>
    <w:rsid w:val="00301DE8"/>
    <w:rsid w:val="00302087"/>
    <w:rsid w:val="00303680"/>
    <w:rsid w:val="00303759"/>
    <w:rsid w:val="0030439D"/>
    <w:rsid w:val="0030468C"/>
    <w:rsid w:val="00304B2D"/>
    <w:rsid w:val="00304CE0"/>
    <w:rsid w:val="00304D50"/>
    <w:rsid w:val="00305744"/>
    <w:rsid w:val="003064D3"/>
    <w:rsid w:val="0030683C"/>
    <w:rsid w:val="00306934"/>
    <w:rsid w:val="00306C15"/>
    <w:rsid w:val="0030744B"/>
    <w:rsid w:val="00307AF1"/>
    <w:rsid w:val="003113E9"/>
    <w:rsid w:val="00311B47"/>
    <w:rsid w:val="003121F1"/>
    <w:rsid w:val="003135E4"/>
    <w:rsid w:val="00313786"/>
    <w:rsid w:val="00313CA4"/>
    <w:rsid w:val="003142C7"/>
    <w:rsid w:val="00314DF2"/>
    <w:rsid w:val="0031533E"/>
    <w:rsid w:val="003159C0"/>
    <w:rsid w:val="00315BF3"/>
    <w:rsid w:val="00316EE9"/>
    <w:rsid w:val="00317465"/>
    <w:rsid w:val="00317591"/>
    <w:rsid w:val="003175B9"/>
    <w:rsid w:val="0032025A"/>
    <w:rsid w:val="00321225"/>
    <w:rsid w:val="003216C8"/>
    <w:rsid w:val="00321D8F"/>
    <w:rsid w:val="00322070"/>
    <w:rsid w:val="003222E7"/>
    <w:rsid w:val="00322304"/>
    <w:rsid w:val="003225A6"/>
    <w:rsid w:val="003229D0"/>
    <w:rsid w:val="00322E8C"/>
    <w:rsid w:val="003249BA"/>
    <w:rsid w:val="00324CEB"/>
    <w:rsid w:val="0032588B"/>
    <w:rsid w:val="00325BDC"/>
    <w:rsid w:val="0032636D"/>
    <w:rsid w:val="00326C42"/>
    <w:rsid w:val="0033070F"/>
    <w:rsid w:val="00331776"/>
    <w:rsid w:val="00331FD5"/>
    <w:rsid w:val="003322F6"/>
    <w:rsid w:val="0033238A"/>
    <w:rsid w:val="00332A2D"/>
    <w:rsid w:val="0033353D"/>
    <w:rsid w:val="00335124"/>
    <w:rsid w:val="00335210"/>
    <w:rsid w:val="003355BE"/>
    <w:rsid w:val="00335F96"/>
    <w:rsid w:val="003360AB"/>
    <w:rsid w:val="0033718D"/>
    <w:rsid w:val="003402B5"/>
    <w:rsid w:val="00340B25"/>
    <w:rsid w:val="00340FDC"/>
    <w:rsid w:val="0034114D"/>
    <w:rsid w:val="003412D1"/>
    <w:rsid w:val="003415F1"/>
    <w:rsid w:val="0034196B"/>
    <w:rsid w:val="00341E31"/>
    <w:rsid w:val="00341E80"/>
    <w:rsid w:val="00342D69"/>
    <w:rsid w:val="003430D9"/>
    <w:rsid w:val="0034456F"/>
    <w:rsid w:val="00345F57"/>
    <w:rsid w:val="0034689A"/>
    <w:rsid w:val="00347085"/>
    <w:rsid w:val="003479E9"/>
    <w:rsid w:val="00350ED2"/>
    <w:rsid w:val="00351425"/>
    <w:rsid w:val="00353FFB"/>
    <w:rsid w:val="003547EF"/>
    <w:rsid w:val="00354B1C"/>
    <w:rsid w:val="0035677B"/>
    <w:rsid w:val="0035791D"/>
    <w:rsid w:val="003607B0"/>
    <w:rsid w:val="00360DDE"/>
    <w:rsid w:val="00361432"/>
    <w:rsid w:val="0036191E"/>
    <w:rsid w:val="00363D62"/>
    <w:rsid w:val="0036418D"/>
    <w:rsid w:val="0036476A"/>
    <w:rsid w:val="00365181"/>
    <w:rsid w:val="00365221"/>
    <w:rsid w:val="00365A54"/>
    <w:rsid w:val="00365FF1"/>
    <w:rsid w:val="003663ED"/>
    <w:rsid w:val="003666BA"/>
    <w:rsid w:val="00366CB0"/>
    <w:rsid w:val="00367718"/>
    <w:rsid w:val="00367EEF"/>
    <w:rsid w:val="00370103"/>
    <w:rsid w:val="003705D3"/>
    <w:rsid w:val="00370730"/>
    <w:rsid w:val="003707E6"/>
    <w:rsid w:val="00373331"/>
    <w:rsid w:val="0037522C"/>
    <w:rsid w:val="003757E7"/>
    <w:rsid w:val="003760E1"/>
    <w:rsid w:val="0037685C"/>
    <w:rsid w:val="0037698A"/>
    <w:rsid w:val="00376BE0"/>
    <w:rsid w:val="00377916"/>
    <w:rsid w:val="00381438"/>
    <w:rsid w:val="00381A86"/>
    <w:rsid w:val="00382290"/>
    <w:rsid w:val="003824AF"/>
    <w:rsid w:val="0038268A"/>
    <w:rsid w:val="00383894"/>
    <w:rsid w:val="00383A89"/>
    <w:rsid w:val="003845F2"/>
    <w:rsid w:val="00384B0E"/>
    <w:rsid w:val="0038562B"/>
    <w:rsid w:val="00385DBD"/>
    <w:rsid w:val="00387F1D"/>
    <w:rsid w:val="0039090E"/>
    <w:rsid w:val="003912FB"/>
    <w:rsid w:val="00392DD7"/>
    <w:rsid w:val="00393062"/>
    <w:rsid w:val="003937E2"/>
    <w:rsid w:val="00393B30"/>
    <w:rsid w:val="00394CFA"/>
    <w:rsid w:val="00394D27"/>
    <w:rsid w:val="00395600"/>
    <w:rsid w:val="00395B27"/>
    <w:rsid w:val="00395FCB"/>
    <w:rsid w:val="0039674E"/>
    <w:rsid w:val="00396A5A"/>
    <w:rsid w:val="003971E7"/>
    <w:rsid w:val="00397ABC"/>
    <w:rsid w:val="003A0CF1"/>
    <w:rsid w:val="003A203C"/>
    <w:rsid w:val="003A25BA"/>
    <w:rsid w:val="003A268D"/>
    <w:rsid w:val="003A28E2"/>
    <w:rsid w:val="003A31CF"/>
    <w:rsid w:val="003A31F1"/>
    <w:rsid w:val="003A451D"/>
    <w:rsid w:val="003A6360"/>
    <w:rsid w:val="003A686A"/>
    <w:rsid w:val="003A7102"/>
    <w:rsid w:val="003B029D"/>
    <w:rsid w:val="003B0A12"/>
    <w:rsid w:val="003B0A9E"/>
    <w:rsid w:val="003B173D"/>
    <w:rsid w:val="003B2403"/>
    <w:rsid w:val="003B2D2A"/>
    <w:rsid w:val="003B31E7"/>
    <w:rsid w:val="003B397A"/>
    <w:rsid w:val="003B457D"/>
    <w:rsid w:val="003B4686"/>
    <w:rsid w:val="003B56A4"/>
    <w:rsid w:val="003B57A6"/>
    <w:rsid w:val="003B621E"/>
    <w:rsid w:val="003C1842"/>
    <w:rsid w:val="003C1AB9"/>
    <w:rsid w:val="003C21AE"/>
    <w:rsid w:val="003C3F65"/>
    <w:rsid w:val="003C404F"/>
    <w:rsid w:val="003C4908"/>
    <w:rsid w:val="003C4AC8"/>
    <w:rsid w:val="003C4B17"/>
    <w:rsid w:val="003C4D76"/>
    <w:rsid w:val="003C5667"/>
    <w:rsid w:val="003C5750"/>
    <w:rsid w:val="003C5B9F"/>
    <w:rsid w:val="003C6041"/>
    <w:rsid w:val="003C6936"/>
    <w:rsid w:val="003C7866"/>
    <w:rsid w:val="003C7B79"/>
    <w:rsid w:val="003D043E"/>
    <w:rsid w:val="003D0790"/>
    <w:rsid w:val="003D079F"/>
    <w:rsid w:val="003D089F"/>
    <w:rsid w:val="003D0F2F"/>
    <w:rsid w:val="003D17F5"/>
    <w:rsid w:val="003D18C6"/>
    <w:rsid w:val="003D295B"/>
    <w:rsid w:val="003D2CFD"/>
    <w:rsid w:val="003D2F22"/>
    <w:rsid w:val="003D3644"/>
    <w:rsid w:val="003D3A4D"/>
    <w:rsid w:val="003D3B83"/>
    <w:rsid w:val="003D5B0E"/>
    <w:rsid w:val="003D6930"/>
    <w:rsid w:val="003E1306"/>
    <w:rsid w:val="003E1BD4"/>
    <w:rsid w:val="003E2A71"/>
    <w:rsid w:val="003E2E61"/>
    <w:rsid w:val="003E2E67"/>
    <w:rsid w:val="003E304D"/>
    <w:rsid w:val="003E32E9"/>
    <w:rsid w:val="003E4D93"/>
    <w:rsid w:val="003E5127"/>
    <w:rsid w:val="003E5B88"/>
    <w:rsid w:val="003E5BE7"/>
    <w:rsid w:val="003E6140"/>
    <w:rsid w:val="003E66E1"/>
    <w:rsid w:val="003E6EFE"/>
    <w:rsid w:val="003E7091"/>
    <w:rsid w:val="003E7241"/>
    <w:rsid w:val="003E7F06"/>
    <w:rsid w:val="003F0600"/>
    <w:rsid w:val="003F09DC"/>
    <w:rsid w:val="003F1FAF"/>
    <w:rsid w:val="003F3075"/>
    <w:rsid w:val="003F3BAF"/>
    <w:rsid w:val="003F424F"/>
    <w:rsid w:val="003F5337"/>
    <w:rsid w:val="003F55D7"/>
    <w:rsid w:val="003F60F3"/>
    <w:rsid w:val="003F751B"/>
    <w:rsid w:val="003F78AB"/>
    <w:rsid w:val="003F7C20"/>
    <w:rsid w:val="00400557"/>
    <w:rsid w:val="00400831"/>
    <w:rsid w:val="004008F0"/>
    <w:rsid w:val="00402212"/>
    <w:rsid w:val="004027FC"/>
    <w:rsid w:val="00402998"/>
    <w:rsid w:val="00402B9D"/>
    <w:rsid w:val="0040316C"/>
    <w:rsid w:val="0040371A"/>
    <w:rsid w:val="00403F73"/>
    <w:rsid w:val="004057AD"/>
    <w:rsid w:val="00405D15"/>
    <w:rsid w:val="004062EA"/>
    <w:rsid w:val="004066F3"/>
    <w:rsid w:val="00407665"/>
    <w:rsid w:val="004078D2"/>
    <w:rsid w:val="00407B98"/>
    <w:rsid w:val="00407C36"/>
    <w:rsid w:val="00407D58"/>
    <w:rsid w:val="004101F4"/>
    <w:rsid w:val="0041054F"/>
    <w:rsid w:val="00410552"/>
    <w:rsid w:val="004108FE"/>
    <w:rsid w:val="004109F0"/>
    <w:rsid w:val="004112C1"/>
    <w:rsid w:val="004116B3"/>
    <w:rsid w:val="00411D4F"/>
    <w:rsid w:val="00414004"/>
    <w:rsid w:val="00415017"/>
    <w:rsid w:val="00415426"/>
    <w:rsid w:val="0041616F"/>
    <w:rsid w:val="00417791"/>
    <w:rsid w:val="00417EC5"/>
    <w:rsid w:val="00420052"/>
    <w:rsid w:val="00420964"/>
    <w:rsid w:val="00421066"/>
    <w:rsid w:val="00422114"/>
    <w:rsid w:val="00423783"/>
    <w:rsid w:val="00423A7B"/>
    <w:rsid w:val="00423E2C"/>
    <w:rsid w:val="00424DD8"/>
    <w:rsid w:val="00425096"/>
    <w:rsid w:val="00425D8D"/>
    <w:rsid w:val="00430925"/>
    <w:rsid w:val="00430C62"/>
    <w:rsid w:val="00430D8A"/>
    <w:rsid w:val="00431FF2"/>
    <w:rsid w:val="004328BD"/>
    <w:rsid w:val="00433152"/>
    <w:rsid w:val="00433DE5"/>
    <w:rsid w:val="004355A0"/>
    <w:rsid w:val="00436E11"/>
    <w:rsid w:val="00437603"/>
    <w:rsid w:val="00437769"/>
    <w:rsid w:val="00437C98"/>
    <w:rsid w:val="004421B7"/>
    <w:rsid w:val="0044267F"/>
    <w:rsid w:val="00442854"/>
    <w:rsid w:val="004429B8"/>
    <w:rsid w:val="00443224"/>
    <w:rsid w:val="004432B2"/>
    <w:rsid w:val="0044359F"/>
    <w:rsid w:val="00444B46"/>
    <w:rsid w:val="00444FCA"/>
    <w:rsid w:val="004451AF"/>
    <w:rsid w:val="0044525F"/>
    <w:rsid w:val="004457B0"/>
    <w:rsid w:val="004459E4"/>
    <w:rsid w:val="00446575"/>
    <w:rsid w:val="00447125"/>
    <w:rsid w:val="0044729B"/>
    <w:rsid w:val="004476F2"/>
    <w:rsid w:val="00451663"/>
    <w:rsid w:val="004516CA"/>
    <w:rsid w:val="00451E1F"/>
    <w:rsid w:val="004526A8"/>
    <w:rsid w:val="00454537"/>
    <w:rsid w:val="00454644"/>
    <w:rsid w:val="00454E96"/>
    <w:rsid w:val="00455635"/>
    <w:rsid w:val="0045610B"/>
    <w:rsid w:val="00456FF3"/>
    <w:rsid w:val="00457333"/>
    <w:rsid w:val="00460022"/>
    <w:rsid w:val="004602A7"/>
    <w:rsid w:val="0046091F"/>
    <w:rsid w:val="00460F81"/>
    <w:rsid w:val="00462D2B"/>
    <w:rsid w:val="00463F2F"/>
    <w:rsid w:val="004643EA"/>
    <w:rsid w:val="00464423"/>
    <w:rsid w:val="00464D56"/>
    <w:rsid w:val="00464DC8"/>
    <w:rsid w:val="004659D6"/>
    <w:rsid w:val="00465EB8"/>
    <w:rsid w:val="00465F73"/>
    <w:rsid w:val="004669A1"/>
    <w:rsid w:val="004669DB"/>
    <w:rsid w:val="004702D0"/>
    <w:rsid w:val="00472EA5"/>
    <w:rsid w:val="0047393B"/>
    <w:rsid w:val="00473CE2"/>
    <w:rsid w:val="00474878"/>
    <w:rsid w:val="00474BA1"/>
    <w:rsid w:val="0047569D"/>
    <w:rsid w:val="0047584E"/>
    <w:rsid w:val="00476351"/>
    <w:rsid w:val="00476A1E"/>
    <w:rsid w:val="00477E8C"/>
    <w:rsid w:val="00477ED8"/>
    <w:rsid w:val="00481219"/>
    <w:rsid w:val="00481378"/>
    <w:rsid w:val="00483EB4"/>
    <w:rsid w:val="00484464"/>
    <w:rsid w:val="0048470F"/>
    <w:rsid w:val="0048474F"/>
    <w:rsid w:val="00484DB6"/>
    <w:rsid w:val="00486086"/>
    <w:rsid w:val="004869C7"/>
    <w:rsid w:val="00487311"/>
    <w:rsid w:val="00487B4C"/>
    <w:rsid w:val="0049029D"/>
    <w:rsid w:val="00490323"/>
    <w:rsid w:val="00490DA4"/>
    <w:rsid w:val="004915E6"/>
    <w:rsid w:val="00491A66"/>
    <w:rsid w:val="0049267F"/>
    <w:rsid w:val="0049317B"/>
    <w:rsid w:val="00493A1A"/>
    <w:rsid w:val="00494DAA"/>
    <w:rsid w:val="00495B53"/>
    <w:rsid w:val="00495F2C"/>
    <w:rsid w:val="00496228"/>
    <w:rsid w:val="00496694"/>
    <w:rsid w:val="00496FBE"/>
    <w:rsid w:val="00497215"/>
    <w:rsid w:val="00497369"/>
    <w:rsid w:val="004975A2"/>
    <w:rsid w:val="0049777F"/>
    <w:rsid w:val="004A054D"/>
    <w:rsid w:val="004A1C1E"/>
    <w:rsid w:val="004A23A2"/>
    <w:rsid w:val="004A36F7"/>
    <w:rsid w:val="004A411F"/>
    <w:rsid w:val="004A4938"/>
    <w:rsid w:val="004A4D2A"/>
    <w:rsid w:val="004A5B22"/>
    <w:rsid w:val="004A5DB6"/>
    <w:rsid w:val="004B0087"/>
    <w:rsid w:val="004B0836"/>
    <w:rsid w:val="004B1110"/>
    <w:rsid w:val="004B25C0"/>
    <w:rsid w:val="004B2AB5"/>
    <w:rsid w:val="004B38BF"/>
    <w:rsid w:val="004B3C82"/>
    <w:rsid w:val="004B3C9A"/>
    <w:rsid w:val="004B4435"/>
    <w:rsid w:val="004B4DE5"/>
    <w:rsid w:val="004B4E56"/>
    <w:rsid w:val="004B58F9"/>
    <w:rsid w:val="004B5C02"/>
    <w:rsid w:val="004B6C3F"/>
    <w:rsid w:val="004B7107"/>
    <w:rsid w:val="004B7155"/>
    <w:rsid w:val="004B79D1"/>
    <w:rsid w:val="004B7EB1"/>
    <w:rsid w:val="004C0E5A"/>
    <w:rsid w:val="004C0EF5"/>
    <w:rsid w:val="004C177E"/>
    <w:rsid w:val="004C1F3C"/>
    <w:rsid w:val="004C285A"/>
    <w:rsid w:val="004C288A"/>
    <w:rsid w:val="004C30FB"/>
    <w:rsid w:val="004C4CF7"/>
    <w:rsid w:val="004C7A3E"/>
    <w:rsid w:val="004C7EE8"/>
    <w:rsid w:val="004D0B02"/>
    <w:rsid w:val="004D144A"/>
    <w:rsid w:val="004D16BB"/>
    <w:rsid w:val="004D204B"/>
    <w:rsid w:val="004D2BC9"/>
    <w:rsid w:val="004D316E"/>
    <w:rsid w:val="004D32E9"/>
    <w:rsid w:val="004D3CD3"/>
    <w:rsid w:val="004D417D"/>
    <w:rsid w:val="004D6CDA"/>
    <w:rsid w:val="004D71AE"/>
    <w:rsid w:val="004D7453"/>
    <w:rsid w:val="004D754D"/>
    <w:rsid w:val="004D7B1F"/>
    <w:rsid w:val="004E0205"/>
    <w:rsid w:val="004E038F"/>
    <w:rsid w:val="004E058F"/>
    <w:rsid w:val="004E0EE7"/>
    <w:rsid w:val="004E189B"/>
    <w:rsid w:val="004E1F92"/>
    <w:rsid w:val="004E27ED"/>
    <w:rsid w:val="004E2A55"/>
    <w:rsid w:val="004E2B52"/>
    <w:rsid w:val="004E2D66"/>
    <w:rsid w:val="004E437B"/>
    <w:rsid w:val="004E50BA"/>
    <w:rsid w:val="004E5569"/>
    <w:rsid w:val="004E5A1A"/>
    <w:rsid w:val="004E6D9A"/>
    <w:rsid w:val="004F04AD"/>
    <w:rsid w:val="004F0ACD"/>
    <w:rsid w:val="004F0C4C"/>
    <w:rsid w:val="004F0C9A"/>
    <w:rsid w:val="004F0CFB"/>
    <w:rsid w:val="004F1A7B"/>
    <w:rsid w:val="004F2767"/>
    <w:rsid w:val="004F2ABD"/>
    <w:rsid w:val="004F2DD2"/>
    <w:rsid w:val="004F3EF8"/>
    <w:rsid w:val="004F4C11"/>
    <w:rsid w:val="004F4C41"/>
    <w:rsid w:val="004F5203"/>
    <w:rsid w:val="004F60A8"/>
    <w:rsid w:val="004F60B0"/>
    <w:rsid w:val="004F69E9"/>
    <w:rsid w:val="004F74B6"/>
    <w:rsid w:val="004F7F98"/>
    <w:rsid w:val="005017F3"/>
    <w:rsid w:val="00502582"/>
    <w:rsid w:val="005035E4"/>
    <w:rsid w:val="00504BB0"/>
    <w:rsid w:val="005059F5"/>
    <w:rsid w:val="00506997"/>
    <w:rsid w:val="00506DEF"/>
    <w:rsid w:val="005106C8"/>
    <w:rsid w:val="00510CB7"/>
    <w:rsid w:val="00511A6E"/>
    <w:rsid w:val="0051267F"/>
    <w:rsid w:val="00512D1A"/>
    <w:rsid w:val="00515331"/>
    <w:rsid w:val="0051576D"/>
    <w:rsid w:val="00516553"/>
    <w:rsid w:val="00517344"/>
    <w:rsid w:val="0051742E"/>
    <w:rsid w:val="00517D79"/>
    <w:rsid w:val="00520435"/>
    <w:rsid w:val="005206E9"/>
    <w:rsid w:val="00521482"/>
    <w:rsid w:val="0052151B"/>
    <w:rsid w:val="0052170C"/>
    <w:rsid w:val="00521D89"/>
    <w:rsid w:val="00522EA9"/>
    <w:rsid w:val="00524408"/>
    <w:rsid w:val="0052441F"/>
    <w:rsid w:val="005253A0"/>
    <w:rsid w:val="00525EDF"/>
    <w:rsid w:val="005267FC"/>
    <w:rsid w:val="00530038"/>
    <w:rsid w:val="00530124"/>
    <w:rsid w:val="00530192"/>
    <w:rsid w:val="0053046D"/>
    <w:rsid w:val="00530F4F"/>
    <w:rsid w:val="0053209C"/>
    <w:rsid w:val="00533511"/>
    <w:rsid w:val="00533EC6"/>
    <w:rsid w:val="00534416"/>
    <w:rsid w:val="00534929"/>
    <w:rsid w:val="00535327"/>
    <w:rsid w:val="00535D57"/>
    <w:rsid w:val="005361FD"/>
    <w:rsid w:val="005363A4"/>
    <w:rsid w:val="0053720D"/>
    <w:rsid w:val="00541331"/>
    <w:rsid w:val="0054227A"/>
    <w:rsid w:val="0054302E"/>
    <w:rsid w:val="00543A6A"/>
    <w:rsid w:val="00544304"/>
    <w:rsid w:val="005444DB"/>
    <w:rsid w:val="005467C4"/>
    <w:rsid w:val="00546EE2"/>
    <w:rsid w:val="0054777B"/>
    <w:rsid w:val="005500BA"/>
    <w:rsid w:val="00550158"/>
    <w:rsid w:val="0055024F"/>
    <w:rsid w:val="0055077D"/>
    <w:rsid w:val="005508B9"/>
    <w:rsid w:val="00552474"/>
    <w:rsid w:val="00553553"/>
    <w:rsid w:val="0055472D"/>
    <w:rsid w:val="00554E3F"/>
    <w:rsid w:val="005552D6"/>
    <w:rsid w:val="00555964"/>
    <w:rsid w:val="00555A9A"/>
    <w:rsid w:val="00560C96"/>
    <w:rsid w:val="00561D07"/>
    <w:rsid w:val="005624BE"/>
    <w:rsid w:val="00562D1F"/>
    <w:rsid w:val="00562FE9"/>
    <w:rsid w:val="005633C1"/>
    <w:rsid w:val="00563AA2"/>
    <w:rsid w:val="0056512E"/>
    <w:rsid w:val="00565A9B"/>
    <w:rsid w:val="00565C97"/>
    <w:rsid w:val="00566005"/>
    <w:rsid w:val="00566621"/>
    <w:rsid w:val="00567E37"/>
    <w:rsid w:val="005702A6"/>
    <w:rsid w:val="00570C00"/>
    <w:rsid w:val="00571341"/>
    <w:rsid w:val="00571B5B"/>
    <w:rsid w:val="00571C24"/>
    <w:rsid w:val="00572ABA"/>
    <w:rsid w:val="00572B3D"/>
    <w:rsid w:val="0057332A"/>
    <w:rsid w:val="0057384F"/>
    <w:rsid w:val="00573851"/>
    <w:rsid w:val="00573C37"/>
    <w:rsid w:val="005745F8"/>
    <w:rsid w:val="00574C8C"/>
    <w:rsid w:val="0057521E"/>
    <w:rsid w:val="005759B1"/>
    <w:rsid w:val="0057636B"/>
    <w:rsid w:val="0057752E"/>
    <w:rsid w:val="0057762A"/>
    <w:rsid w:val="0057769A"/>
    <w:rsid w:val="0058038E"/>
    <w:rsid w:val="00580A83"/>
    <w:rsid w:val="005810DE"/>
    <w:rsid w:val="0058200B"/>
    <w:rsid w:val="005820B0"/>
    <w:rsid w:val="00582C6C"/>
    <w:rsid w:val="00582D73"/>
    <w:rsid w:val="00583077"/>
    <w:rsid w:val="00583607"/>
    <w:rsid w:val="00583FF6"/>
    <w:rsid w:val="00584C85"/>
    <w:rsid w:val="00584E4C"/>
    <w:rsid w:val="005855DE"/>
    <w:rsid w:val="00585827"/>
    <w:rsid w:val="00585C03"/>
    <w:rsid w:val="00585EC0"/>
    <w:rsid w:val="0059153F"/>
    <w:rsid w:val="005926C9"/>
    <w:rsid w:val="00593483"/>
    <w:rsid w:val="00593D1D"/>
    <w:rsid w:val="00594330"/>
    <w:rsid w:val="00594534"/>
    <w:rsid w:val="00594591"/>
    <w:rsid w:val="00594AF4"/>
    <w:rsid w:val="00595295"/>
    <w:rsid w:val="00595562"/>
    <w:rsid w:val="00597169"/>
    <w:rsid w:val="00597C14"/>
    <w:rsid w:val="005A09D8"/>
    <w:rsid w:val="005A115A"/>
    <w:rsid w:val="005A144E"/>
    <w:rsid w:val="005A1955"/>
    <w:rsid w:val="005A2204"/>
    <w:rsid w:val="005A2239"/>
    <w:rsid w:val="005A270D"/>
    <w:rsid w:val="005A4918"/>
    <w:rsid w:val="005A4CD9"/>
    <w:rsid w:val="005A583F"/>
    <w:rsid w:val="005A6F83"/>
    <w:rsid w:val="005A70CD"/>
    <w:rsid w:val="005A7567"/>
    <w:rsid w:val="005A7593"/>
    <w:rsid w:val="005B0789"/>
    <w:rsid w:val="005B096F"/>
    <w:rsid w:val="005B09B6"/>
    <w:rsid w:val="005B0BF8"/>
    <w:rsid w:val="005B0EF6"/>
    <w:rsid w:val="005B1B2D"/>
    <w:rsid w:val="005B24A5"/>
    <w:rsid w:val="005B2502"/>
    <w:rsid w:val="005B279D"/>
    <w:rsid w:val="005B27F2"/>
    <w:rsid w:val="005B27FD"/>
    <w:rsid w:val="005B287F"/>
    <w:rsid w:val="005B3088"/>
    <w:rsid w:val="005B3993"/>
    <w:rsid w:val="005B5A7A"/>
    <w:rsid w:val="005B6FE6"/>
    <w:rsid w:val="005B750F"/>
    <w:rsid w:val="005B7AEE"/>
    <w:rsid w:val="005B7D1E"/>
    <w:rsid w:val="005C0324"/>
    <w:rsid w:val="005C1057"/>
    <w:rsid w:val="005C111E"/>
    <w:rsid w:val="005C1A9F"/>
    <w:rsid w:val="005C217A"/>
    <w:rsid w:val="005C3293"/>
    <w:rsid w:val="005C4636"/>
    <w:rsid w:val="005C46AE"/>
    <w:rsid w:val="005C62B3"/>
    <w:rsid w:val="005C70F0"/>
    <w:rsid w:val="005C7CC5"/>
    <w:rsid w:val="005C7D05"/>
    <w:rsid w:val="005D0871"/>
    <w:rsid w:val="005D14D3"/>
    <w:rsid w:val="005D1F4E"/>
    <w:rsid w:val="005D2DE2"/>
    <w:rsid w:val="005D5642"/>
    <w:rsid w:val="005D6268"/>
    <w:rsid w:val="005D6BA0"/>
    <w:rsid w:val="005D7531"/>
    <w:rsid w:val="005D7AEB"/>
    <w:rsid w:val="005D7D4A"/>
    <w:rsid w:val="005E04A8"/>
    <w:rsid w:val="005E108A"/>
    <w:rsid w:val="005E1877"/>
    <w:rsid w:val="005E2B57"/>
    <w:rsid w:val="005E3667"/>
    <w:rsid w:val="005E3DCE"/>
    <w:rsid w:val="005E4A67"/>
    <w:rsid w:val="005E5B16"/>
    <w:rsid w:val="005E724D"/>
    <w:rsid w:val="005E7504"/>
    <w:rsid w:val="005F07F2"/>
    <w:rsid w:val="005F1162"/>
    <w:rsid w:val="005F31CE"/>
    <w:rsid w:val="005F3DF2"/>
    <w:rsid w:val="005F58B0"/>
    <w:rsid w:val="005F635A"/>
    <w:rsid w:val="005F72B1"/>
    <w:rsid w:val="00600CFE"/>
    <w:rsid w:val="00600E04"/>
    <w:rsid w:val="006011FA"/>
    <w:rsid w:val="006016F2"/>
    <w:rsid w:val="0060224E"/>
    <w:rsid w:val="00602C92"/>
    <w:rsid w:val="00603599"/>
    <w:rsid w:val="00604443"/>
    <w:rsid w:val="00605338"/>
    <w:rsid w:val="00605F0A"/>
    <w:rsid w:val="006060CE"/>
    <w:rsid w:val="00606434"/>
    <w:rsid w:val="00606596"/>
    <w:rsid w:val="0060780E"/>
    <w:rsid w:val="00607B3D"/>
    <w:rsid w:val="00611949"/>
    <w:rsid w:val="006123AE"/>
    <w:rsid w:val="00612B03"/>
    <w:rsid w:val="006138BA"/>
    <w:rsid w:val="00614117"/>
    <w:rsid w:val="0061439E"/>
    <w:rsid w:val="00614A99"/>
    <w:rsid w:val="006171B0"/>
    <w:rsid w:val="00617C13"/>
    <w:rsid w:val="00621851"/>
    <w:rsid w:val="00621BAD"/>
    <w:rsid w:val="006228AB"/>
    <w:rsid w:val="0062322E"/>
    <w:rsid w:val="006232F2"/>
    <w:rsid w:val="00623EE3"/>
    <w:rsid w:val="0062454D"/>
    <w:rsid w:val="00625086"/>
    <w:rsid w:val="00625203"/>
    <w:rsid w:val="00625520"/>
    <w:rsid w:val="006271D0"/>
    <w:rsid w:val="006274F5"/>
    <w:rsid w:val="006308F6"/>
    <w:rsid w:val="00630AB7"/>
    <w:rsid w:val="0063152C"/>
    <w:rsid w:val="00632794"/>
    <w:rsid w:val="00632FC1"/>
    <w:rsid w:val="00633155"/>
    <w:rsid w:val="006339F0"/>
    <w:rsid w:val="006342BF"/>
    <w:rsid w:val="0063548E"/>
    <w:rsid w:val="00635D86"/>
    <w:rsid w:val="00636648"/>
    <w:rsid w:val="00637ABF"/>
    <w:rsid w:val="00640736"/>
    <w:rsid w:val="00641DA1"/>
    <w:rsid w:val="00641DC1"/>
    <w:rsid w:val="00644127"/>
    <w:rsid w:val="00644293"/>
    <w:rsid w:val="00645057"/>
    <w:rsid w:val="00645BCA"/>
    <w:rsid w:val="00647A81"/>
    <w:rsid w:val="00647C1B"/>
    <w:rsid w:val="0065081E"/>
    <w:rsid w:val="00650C92"/>
    <w:rsid w:val="006514CD"/>
    <w:rsid w:val="00651EF9"/>
    <w:rsid w:val="006524C7"/>
    <w:rsid w:val="00652A9C"/>
    <w:rsid w:val="00653056"/>
    <w:rsid w:val="00654C5C"/>
    <w:rsid w:val="00655372"/>
    <w:rsid w:val="0065594F"/>
    <w:rsid w:val="00655AEE"/>
    <w:rsid w:val="00655FCC"/>
    <w:rsid w:val="006561EA"/>
    <w:rsid w:val="00656365"/>
    <w:rsid w:val="00656AFF"/>
    <w:rsid w:val="0066033F"/>
    <w:rsid w:val="00660F85"/>
    <w:rsid w:val="006612B9"/>
    <w:rsid w:val="0066168B"/>
    <w:rsid w:val="00661AD6"/>
    <w:rsid w:val="00662C26"/>
    <w:rsid w:val="0066323E"/>
    <w:rsid w:val="00663773"/>
    <w:rsid w:val="00664131"/>
    <w:rsid w:val="00664AAB"/>
    <w:rsid w:val="00665789"/>
    <w:rsid w:val="00665856"/>
    <w:rsid w:val="006658A5"/>
    <w:rsid w:val="006659FF"/>
    <w:rsid w:val="00666560"/>
    <w:rsid w:val="00666830"/>
    <w:rsid w:val="00667A9E"/>
    <w:rsid w:val="00670EDA"/>
    <w:rsid w:val="00672351"/>
    <w:rsid w:val="00672804"/>
    <w:rsid w:val="0067339D"/>
    <w:rsid w:val="00674029"/>
    <w:rsid w:val="00674DE4"/>
    <w:rsid w:val="00675216"/>
    <w:rsid w:val="0067538F"/>
    <w:rsid w:val="006757FA"/>
    <w:rsid w:val="0067582B"/>
    <w:rsid w:val="00676440"/>
    <w:rsid w:val="00677E28"/>
    <w:rsid w:val="006800AD"/>
    <w:rsid w:val="0068094B"/>
    <w:rsid w:val="00680DF3"/>
    <w:rsid w:val="006823E3"/>
    <w:rsid w:val="00682DDF"/>
    <w:rsid w:val="00682E35"/>
    <w:rsid w:val="006830F6"/>
    <w:rsid w:val="006839E4"/>
    <w:rsid w:val="00683B5A"/>
    <w:rsid w:val="00685262"/>
    <w:rsid w:val="006858A9"/>
    <w:rsid w:val="006859B3"/>
    <w:rsid w:val="00685A4A"/>
    <w:rsid w:val="006863CE"/>
    <w:rsid w:val="00686D37"/>
    <w:rsid w:val="0068709C"/>
    <w:rsid w:val="00690BD1"/>
    <w:rsid w:val="00691846"/>
    <w:rsid w:val="006932E3"/>
    <w:rsid w:val="00693D7B"/>
    <w:rsid w:val="0069436E"/>
    <w:rsid w:val="00694618"/>
    <w:rsid w:val="00694ACC"/>
    <w:rsid w:val="006950A8"/>
    <w:rsid w:val="0069564C"/>
    <w:rsid w:val="006966FD"/>
    <w:rsid w:val="00696D76"/>
    <w:rsid w:val="006972F6"/>
    <w:rsid w:val="00697B29"/>
    <w:rsid w:val="006A0E84"/>
    <w:rsid w:val="006A1052"/>
    <w:rsid w:val="006A10F5"/>
    <w:rsid w:val="006A1E0E"/>
    <w:rsid w:val="006A27CA"/>
    <w:rsid w:val="006A3F4F"/>
    <w:rsid w:val="006A4172"/>
    <w:rsid w:val="006A4264"/>
    <w:rsid w:val="006A4D3D"/>
    <w:rsid w:val="006A5548"/>
    <w:rsid w:val="006A6231"/>
    <w:rsid w:val="006A6ACB"/>
    <w:rsid w:val="006B0F50"/>
    <w:rsid w:val="006B1C82"/>
    <w:rsid w:val="006B249E"/>
    <w:rsid w:val="006B2582"/>
    <w:rsid w:val="006B42BE"/>
    <w:rsid w:val="006B4F4D"/>
    <w:rsid w:val="006B4F8F"/>
    <w:rsid w:val="006B5026"/>
    <w:rsid w:val="006B685B"/>
    <w:rsid w:val="006B6BA6"/>
    <w:rsid w:val="006B6F22"/>
    <w:rsid w:val="006B7B56"/>
    <w:rsid w:val="006C0338"/>
    <w:rsid w:val="006C10BA"/>
    <w:rsid w:val="006C39F2"/>
    <w:rsid w:val="006C4EA5"/>
    <w:rsid w:val="006C78E2"/>
    <w:rsid w:val="006D09DD"/>
    <w:rsid w:val="006D0D3A"/>
    <w:rsid w:val="006D1234"/>
    <w:rsid w:val="006D1770"/>
    <w:rsid w:val="006D227E"/>
    <w:rsid w:val="006D267D"/>
    <w:rsid w:val="006D2ADB"/>
    <w:rsid w:val="006D4618"/>
    <w:rsid w:val="006D5156"/>
    <w:rsid w:val="006D69EC"/>
    <w:rsid w:val="006D70DB"/>
    <w:rsid w:val="006D7DF1"/>
    <w:rsid w:val="006E080A"/>
    <w:rsid w:val="006E0BD5"/>
    <w:rsid w:val="006E2957"/>
    <w:rsid w:val="006E361A"/>
    <w:rsid w:val="006E36E9"/>
    <w:rsid w:val="006E4084"/>
    <w:rsid w:val="006E4877"/>
    <w:rsid w:val="006E4A4E"/>
    <w:rsid w:val="006E56A6"/>
    <w:rsid w:val="006E66FF"/>
    <w:rsid w:val="006E6BD2"/>
    <w:rsid w:val="006E7022"/>
    <w:rsid w:val="006F0186"/>
    <w:rsid w:val="006F0C3C"/>
    <w:rsid w:val="006F1731"/>
    <w:rsid w:val="006F1CD9"/>
    <w:rsid w:val="006F23DC"/>
    <w:rsid w:val="006F28A8"/>
    <w:rsid w:val="006F3F30"/>
    <w:rsid w:val="006F4846"/>
    <w:rsid w:val="006F6A4C"/>
    <w:rsid w:val="006F7C54"/>
    <w:rsid w:val="007004B9"/>
    <w:rsid w:val="0070099E"/>
    <w:rsid w:val="00700DF7"/>
    <w:rsid w:val="00701831"/>
    <w:rsid w:val="00702D3D"/>
    <w:rsid w:val="00702D91"/>
    <w:rsid w:val="00703106"/>
    <w:rsid w:val="007041D3"/>
    <w:rsid w:val="00707DE6"/>
    <w:rsid w:val="0071000A"/>
    <w:rsid w:val="007104D6"/>
    <w:rsid w:val="007118BA"/>
    <w:rsid w:val="00711FC6"/>
    <w:rsid w:val="007134EB"/>
    <w:rsid w:val="007139F5"/>
    <w:rsid w:val="00714491"/>
    <w:rsid w:val="00714EF1"/>
    <w:rsid w:val="00720F6A"/>
    <w:rsid w:val="00721E6D"/>
    <w:rsid w:val="00722187"/>
    <w:rsid w:val="0072271C"/>
    <w:rsid w:val="00722856"/>
    <w:rsid w:val="007229DC"/>
    <w:rsid w:val="00723732"/>
    <w:rsid w:val="00724BD2"/>
    <w:rsid w:val="00725E8D"/>
    <w:rsid w:val="00726B4D"/>
    <w:rsid w:val="00726F91"/>
    <w:rsid w:val="00727084"/>
    <w:rsid w:val="00727586"/>
    <w:rsid w:val="007278F8"/>
    <w:rsid w:val="00730430"/>
    <w:rsid w:val="007307D5"/>
    <w:rsid w:val="007322D2"/>
    <w:rsid w:val="007333E4"/>
    <w:rsid w:val="007345AE"/>
    <w:rsid w:val="007351EA"/>
    <w:rsid w:val="00735413"/>
    <w:rsid w:val="00735517"/>
    <w:rsid w:val="0073736D"/>
    <w:rsid w:val="0073788F"/>
    <w:rsid w:val="00737F1E"/>
    <w:rsid w:val="007402EB"/>
    <w:rsid w:val="00741021"/>
    <w:rsid w:val="00742484"/>
    <w:rsid w:val="00742D16"/>
    <w:rsid w:val="00743AB4"/>
    <w:rsid w:val="007444CF"/>
    <w:rsid w:val="00747270"/>
    <w:rsid w:val="0074757C"/>
    <w:rsid w:val="007478EE"/>
    <w:rsid w:val="0075132B"/>
    <w:rsid w:val="00752F5D"/>
    <w:rsid w:val="00753DCC"/>
    <w:rsid w:val="0075607B"/>
    <w:rsid w:val="007566D4"/>
    <w:rsid w:val="0075719E"/>
    <w:rsid w:val="00762587"/>
    <w:rsid w:val="007629ED"/>
    <w:rsid w:val="00762C17"/>
    <w:rsid w:val="00762F22"/>
    <w:rsid w:val="00763732"/>
    <w:rsid w:val="007637A6"/>
    <w:rsid w:val="00764B65"/>
    <w:rsid w:val="00765D62"/>
    <w:rsid w:val="00766B1A"/>
    <w:rsid w:val="007675C2"/>
    <w:rsid w:val="007708B9"/>
    <w:rsid w:val="00770968"/>
    <w:rsid w:val="007712B1"/>
    <w:rsid w:val="00771500"/>
    <w:rsid w:val="00771D5D"/>
    <w:rsid w:val="00772066"/>
    <w:rsid w:val="0077221E"/>
    <w:rsid w:val="00772302"/>
    <w:rsid w:val="0077278C"/>
    <w:rsid w:val="00772E90"/>
    <w:rsid w:val="00774311"/>
    <w:rsid w:val="0077433D"/>
    <w:rsid w:val="00774378"/>
    <w:rsid w:val="00774E8F"/>
    <w:rsid w:val="00775737"/>
    <w:rsid w:val="0078164F"/>
    <w:rsid w:val="00782E5C"/>
    <w:rsid w:val="00783BB2"/>
    <w:rsid w:val="00786887"/>
    <w:rsid w:val="00790A6B"/>
    <w:rsid w:val="00790B03"/>
    <w:rsid w:val="00791B84"/>
    <w:rsid w:val="00791BE6"/>
    <w:rsid w:val="0079358A"/>
    <w:rsid w:val="0079556D"/>
    <w:rsid w:val="00795CFF"/>
    <w:rsid w:val="007965D7"/>
    <w:rsid w:val="00796F2D"/>
    <w:rsid w:val="00797270"/>
    <w:rsid w:val="00797742"/>
    <w:rsid w:val="007978C3"/>
    <w:rsid w:val="007A0E04"/>
    <w:rsid w:val="007A1277"/>
    <w:rsid w:val="007A1552"/>
    <w:rsid w:val="007A1E38"/>
    <w:rsid w:val="007A2927"/>
    <w:rsid w:val="007A37AA"/>
    <w:rsid w:val="007A3F00"/>
    <w:rsid w:val="007A4ADB"/>
    <w:rsid w:val="007A4D9C"/>
    <w:rsid w:val="007A5E3F"/>
    <w:rsid w:val="007A61DA"/>
    <w:rsid w:val="007A6449"/>
    <w:rsid w:val="007A667D"/>
    <w:rsid w:val="007B0692"/>
    <w:rsid w:val="007B164D"/>
    <w:rsid w:val="007B2AA2"/>
    <w:rsid w:val="007B3A66"/>
    <w:rsid w:val="007B3DD6"/>
    <w:rsid w:val="007B3E86"/>
    <w:rsid w:val="007B42EB"/>
    <w:rsid w:val="007B4605"/>
    <w:rsid w:val="007B4897"/>
    <w:rsid w:val="007B4C94"/>
    <w:rsid w:val="007B4DA2"/>
    <w:rsid w:val="007B5806"/>
    <w:rsid w:val="007B5CCC"/>
    <w:rsid w:val="007B65F2"/>
    <w:rsid w:val="007C01A7"/>
    <w:rsid w:val="007C022D"/>
    <w:rsid w:val="007C105E"/>
    <w:rsid w:val="007C1242"/>
    <w:rsid w:val="007C18AC"/>
    <w:rsid w:val="007C1C86"/>
    <w:rsid w:val="007C28A7"/>
    <w:rsid w:val="007C35E9"/>
    <w:rsid w:val="007C3613"/>
    <w:rsid w:val="007C42CB"/>
    <w:rsid w:val="007C4647"/>
    <w:rsid w:val="007C5467"/>
    <w:rsid w:val="007C5C68"/>
    <w:rsid w:val="007C5DC4"/>
    <w:rsid w:val="007C617A"/>
    <w:rsid w:val="007D0E8B"/>
    <w:rsid w:val="007D1D3E"/>
    <w:rsid w:val="007D1F86"/>
    <w:rsid w:val="007D4A41"/>
    <w:rsid w:val="007D4D84"/>
    <w:rsid w:val="007D5C4B"/>
    <w:rsid w:val="007D6543"/>
    <w:rsid w:val="007D6E96"/>
    <w:rsid w:val="007D7A6E"/>
    <w:rsid w:val="007E0D8E"/>
    <w:rsid w:val="007E164D"/>
    <w:rsid w:val="007E24D1"/>
    <w:rsid w:val="007E2B92"/>
    <w:rsid w:val="007E349A"/>
    <w:rsid w:val="007E3716"/>
    <w:rsid w:val="007E3C37"/>
    <w:rsid w:val="007E4BEE"/>
    <w:rsid w:val="007E61EC"/>
    <w:rsid w:val="007E7354"/>
    <w:rsid w:val="007E7BE0"/>
    <w:rsid w:val="007E7DD6"/>
    <w:rsid w:val="007F0E31"/>
    <w:rsid w:val="007F1C9D"/>
    <w:rsid w:val="007F248A"/>
    <w:rsid w:val="007F28B0"/>
    <w:rsid w:val="007F3B33"/>
    <w:rsid w:val="007F3D2D"/>
    <w:rsid w:val="007F3E48"/>
    <w:rsid w:val="007F63A6"/>
    <w:rsid w:val="007F6417"/>
    <w:rsid w:val="007F699B"/>
    <w:rsid w:val="007F7B82"/>
    <w:rsid w:val="00801213"/>
    <w:rsid w:val="0080325F"/>
    <w:rsid w:val="00805FCF"/>
    <w:rsid w:val="00805FDB"/>
    <w:rsid w:val="00810295"/>
    <w:rsid w:val="0081034D"/>
    <w:rsid w:val="00810E14"/>
    <w:rsid w:val="00811AB4"/>
    <w:rsid w:val="00814AC1"/>
    <w:rsid w:val="008155C8"/>
    <w:rsid w:val="00815845"/>
    <w:rsid w:val="008164FF"/>
    <w:rsid w:val="0081732F"/>
    <w:rsid w:val="00817A0F"/>
    <w:rsid w:val="00817BDA"/>
    <w:rsid w:val="008201EA"/>
    <w:rsid w:val="0082057D"/>
    <w:rsid w:val="00820588"/>
    <w:rsid w:val="008223D9"/>
    <w:rsid w:val="00822BCE"/>
    <w:rsid w:val="00822F32"/>
    <w:rsid w:val="0082401B"/>
    <w:rsid w:val="00824405"/>
    <w:rsid w:val="008244BD"/>
    <w:rsid w:val="0082473B"/>
    <w:rsid w:val="00825274"/>
    <w:rsid w:val="008260CF"/>
    <w:rsid w:val="00827963"/>
    <w:rsid w:val="00827D8D"/>
    <w:rsid w:val="00830477"/>
    <w:rsid w:val="008307D9"/>
    <w:rsid w:val="00831883"/>
    <w:rsid w:val="00831B01"/>
    <w:rsid w:val="00832481"/>
    <w:rsid w:val="00832557"/>
    <w:rsid w:val="008328CB"/>
    <w:rsid w:val="00832A3C"/>
    <w:rsid w:val="008331C5"/>
    <w:rsid w:val="0083446F"/>
    <w:rsid w:val="0083458C"/>
    <w:rsid w:val="0083526F"/>
    <w:rsid w:val="00837250"/>
    <w:rsid w:val="00837C55"/>
    <w:rsid w:val="00840019"/>
    <w:rsid w:val="008401D8"/>
    <w:rsid w:val="008404FC"/>
    <w:rsid w:val="00840699"/>
    <w:rsid w:val="0084234B"/>
    <w:rsid w:val="00843234"/>
    <w:rsid w:val="008438C0"/>
    <w:rsid w:val="00843E62"/>
    <w:rsid w:val="00846432"/>
    <w:rsid w:val="00846538"/>
    <w:rsid w:val="00847009"/>
    <w:rsid w:val="00847071"/>
    <w:rsid w:val="008470DA"/>
    <w:rsid w:val="0085005F"/>
    <w:rsid w:val="0085027C"/>
    <w:rsid w:val="00850EAC"/>
    <w:rsid w:val="00850F6B"/>
    <w:rsid w:val="00851080"/>
    <w:rsid w:val="00852E79"/>
    <w:rsid w:val="00853CA5"/>
    <w:rsid w:val="0085637A"/>
    <w:rsid w:val="00857E00"/>
    <w:rsid w:val="008600E7"/>
    <w:rsid w:val="00860808"/>
    <w:rsid w:val="00861212"/>
    <w:rsid w:val="008624DC"/>
    <w:rsid w:val="00862856"/>
    <w:rsid w:val="00862C1A"/>
    <w:rsid w:val="00863B18"/>
    <w:rsid w:val="00863F51"/>
    <w:rsid w:val="00864272"/>
    <w:rsid w:val="00864608"/>
    <w:rsid w:val="00865CBE"/>
    <w:rsid w:val="008667C1"/>
    <w:rsid w:val="00866829"/>
    <w:rsid w:val="00866A03"/>
    <w:rsid w:val="00866A37"/>
    <w:rsid w:val="0086714B"/>
    <w:rsid w:val="0086767E"/>
    <w:rsid w:val="008679EC"/>
    <w:rsid w:val="00867BB1"/>
    <w:rsid w:val="008702F2"/>
    <w:rsid w:val="008706B4"/>
    <w:rsid w:val="00870D3B"/>
    <w:rsid w:val="00872293"/>
    <w:rsid w:val="00873318"/>
    <w:rsid w:val="00874093"/>
    <w:rsid w:val="00874958"/>
    <w:rsid w:val="00874E1A"/>
    <w:rsid w:val="00875D4A"/>
    <w:rsid w:val="00880AB2"/>
    <w:rsid w:val="00880DE7"/>
    <w:rsid w:val="008810B4"/>
    <w:rsid w:val="00881287"/>
    <w:rsid w:val="00881C82"/>
    <w:rsid w:val="008826B1"/>
    <w:rsid w:val="00882B38"/>
    <w:rsid w:val="008832BD"/>
    <w:rsid w:val="00883C07"/>
    <w:rsid w:val="00885791"/>
    <w:rsid w:val="008861D4"/>
    <w:rsid w:val="008867D0"/>
    <w:rsid w:val="008875C4"/>
    <w:rsid w:val="008876B0"/>
    <w:rsid w:val="00887DD7"/>
    <w:rsid w:val="008900E2"/>
    <w:rsid w:val="00891FAB"/>
    <w:rsid w:val="008924D0"/>
    <w:rsid w:val="00893BE2"/>
    <w:rsid w:val="008947C1"/>
    <w:rsid w:val="008953EA"/>
    <w:rsid w:val="00895DCA"/>
    <w:rsid w:val="00895F7A"/>
    <w:rsid w:val="008960E2"/>
    <w:rsid w:val="008967DE"/>
    <w:rsid w:val="00897269"/>
    <w:rsid w:val="008979B6"/>
    <w:rsid w:val="00897A2A"/>
    <w:rsid w:val="00897B59"/>
    <w:rsid w:val="00897BD9"/>
    <w:rsid w:val="00897C10"/>
    <w:rsid w:val="008A0D5E"/>
    <w:rsid w:val="008A0E2F"/>
    <w:rsid w:val="008A58E7"/>
    <w:rsid w:val="008A5E5B"/>
    <w:rsid w:val="008A67E8"/>
    <w:rsid w:val="008A6D7C"/>
    <w:rsid w:val="008B09C0"/>
    <w:rsid w:val="008B1206"/>
    <w:rsid w:val="008B157A"/>
    <w:rsid w:val="008B2471"/>
    <w:rsid w:val="008B3216"/>
    <w:rsid w:val="008B3C83"/>
    <w:rsid w:val="008B423E"/>
    <w:rsid w:val="008B44EE"/>
    <w:rsid w:val="008B4FE6"/>
    <w:rsid w:val="008B65E5"/>
    <w:rsid w:val="008B674D"/>
    <w:rsid w:val="008C0633"/>
    <w:rsid w:val="008C092F"/>
    <w:rsid w:val="008C1C41"/>
    <w:rsid w:val="008C2C10"/>
    <w:rsid w:val="008C524E"/>
    <w:rsid w:val="008C55BF"/>
    <w:rsid w:val="008C55E3"/>
    <w:rsid w:val="008C5759"/>
    <w:rsid w:val="008C5DC2"/>
    <w:rsid w:val="008C61FD"/>
    <w:rsid w:val="008C683F"/>
    <w:rsid w:val="008D05BF"/>
    <w:rsid w:val="008D262B"/>
    <w:rsid w:val="008D2648"/>
    <w:rsid w:val="008D6348"/>
    <w:rsid w:val="008D6F16"/>
    <w:rsid w:val="008D774C"/>
    <w:rsid w:val="008D7E34"/>
    <w:rsid w:val="008E1583"/>
    <w:rsid w:val="008E1A13"/>
    <w:rsid w:val="008E2074"/>
    <w:rsid w:val="008E32A1"/>
    <w:rsid w:val="008E3D46"/>
    <w:rsid w:val="008E4133"/>
    <w:rsid w:val="008E4601"/>
    <w:rsid w:val="008E4906"/>
    <w:rsid w:val="008E4B4A"/>
    <w:rsid w:val="008E4CD7"/>
    <w:rsid w:val="008E62C9"/>
    <w:rsid w:val="008E7045"/>
    <w:rsid w:val="008E70A5"/>
    <w:rsid w:val="008E7302"/>
    <w:rsid w:val="008E77E9"/>
    <w:rsid w:val="008E7F13"/>
    <w:rsid w:val="008F117B"/>
    <w:rsid w:val="008F1A5C"/>
    <w:rsid w:val="008F29DE"/>
    <w:rsid w:val="008F2B92"/>
    <w:rsid w:val="008F2FAB"/>
    <w:rsid w:val="008F3025"/>
    <w:rsid w:val="008F36E5"/>
    <w:rsid w:val="008F37B4"/>
    <w:rsid w:val="008F3B82"/>
    <w:rsid w:val="008F4CCF"/>
    <w:rsid w:val="008F50B7"/>
    <w:rsid w:val="008F5D7D"/>
    <w:rsid w:val="008F5E3C"/>
    <w:rsid w:val="008F60D1"/>
    <w:rsid w:val="008F6111"/>
    <w:rsid w:val="008F7F38"/>
    <w:rsid w:val="00900364"/>
    <w:rsid w:val="00900899"/>
    <w:rsid w:val="00902A9B"/>
    <w:rsid w:val="00902F45"/>
    <w:rsid w:val="00903640"/>
    <w:rsid w:val="00905AAC"/>
    <w:rsid w:val="00906367"/>
    <w:rsid w:val="009066FD"/>
    <w:rsid w:val="009067E7"/>
    <w:rsid w:val="00906EDC"/>
    <w:rsid w:val="0090713F"/>
    <w:rsid w:val="009071D0"/>
    <w:rsid w:val="00907A0A"/>
    <w:rsid w:val="009100F2"/>
    <w:rsid w:val="00911E51"/>
    <w:rsid w:val="00912A9D"/>
    <w:rsid w:val="00913549"/>
    <w:rsid w:val="00913744"/>
    <w:rsid w:val="00913C76"/>
    <w:rsid w:val="00913FB3"/>
    <w:rsid w:val="009161A6"/>
    <w:rsid w:val="009164E9"/>
    <w:rsid w:val="00916680"/>
    <w:rsid w:val="00916FC7"/>
    <w:rsid w:val="009171F3"/>
    <w:rsid w:val="00917B10"/>
    <w:rsid w:val="00920372"/>
    <w:rsid w:val="009206A7"/>
    <w:rsid w:val="00921559"/>
    <w:rsid w:val="00921850"/>
    <w:rsid w:val="00921B45"/>
    <w:rsid w:val="009222C5"/>
    <w:rsid w:val="0092252D"/>
    <w:rsid w:val="00922761"/>
    <w:rsid w:val="00922F52"/>
    <w:rsid w:val="00924DE2"/>
    <w:rsid w:val="00924E8A"/>
    <w:rsid w:val="00927189"/>
    <w:rsid w:val="00927C56"/>
    <w:rsid w:val="0093070A"/>
    <w:rsid w:val="00930D8F"/>
    <w:rsid w:val="00931A5A"/>
    <w:rsid w:val="00931DBB"/>
    <w:rsid w:val="009325CF"/>
    <w:rsid w:val="00933435"/>
    <w:rsid w:val="00933E74"/>
    <w:rsid w:val="0093419D"/>
    <w:rsid w:val="00934292"/>
    <w:rsid w:val="00934B1D"/>
    <w:rsid w:val="00934ED1"/>
    <w:rsid w:val="0093505D"/>
    <w:rsid w:val="00936B07"/>
    <w:rsid w:val="00940FDE"/>
    <w:rsid w:val="0094105D"/>
    <w:rsid w:val="009414C4"/>
    <w:rsid w:val="00941D87"/>
    <w:rsid w:val="00941E8D"/>
    <w:rsid w:val="00942094"/>
    <w:rsid w:val="009422FD"/>
    <w:rsid w:val="009423A2"/>
    <w:rsid w:val="00942BF7"/>
    <w:rsid w:val="00942F2E"/>
    <w:rsid w:val="00943434"/>
    <w:rsid w:val="009438BA"/>
    <w:rsid w:val="0094424D"/>
    <w:rsid w:val="009445D0"/>
    <w:rsid w:val="00944679"/>
    <w:rsid w:val="009448C1"/>
    <w:rsid w:val="0094495D"/>
    <w:rsid w:val="009450B1"/>
    <w:rsid w:val="00945255"/>
    <w:rsid w:val="00945459"/>
    <w:rsid w:val="009473D8"/>
    <w:rsid w:val="00947745"/>
    <w:rsid w:val="0095035B"/>
    <w:rsid w:val="009512B3"/>
    <w:rsid w:val="00952630"/>
    <w:rsid w:val="0095356B"/>
    <w:rsid w:val="00953903"/>
    <w:rsid w:val="00954468"/>
    <w:rsid w:val="00954A73"/>
    <w:rsid w:val="00954AFA"/>
    <w:rsid w:val="0095502F"/>
    <w:rsid w:val="009550B5"/>
    <w:rsid w:val="0095547B"/>
    <w:rsid w:val="00955943"/>
    <w:rsid w:val="0095745E"/>
    <w:rsid w:val="00957DA4"/>
    <w:rsid w:val="00960109"/>
    <w:rsid w:val="00960638"/>
    <w:rsid w:val="00960F3A"/>
    <w:rsid w:val="0096239D"/>
    <w:rsid w:val="0096459C"/>
    <w:rsid w:val="00965868"/>
    <w:rsid w:val="00965B82"/>
    <w:rsid w:val="00965F80"/>
    <w:rsid w:val="0096673B"/>
    <w:rsid w:val="009677B4"/>
    <w:rsid w:val="00970200"/>
    <w:rsid w:val="00970A32"/>
    <w:rsid w:val="00972310"/>
    <w:rsid w:val="0097266E"/>
    <w:rsid w:val="00972845"/>
    <w:rsid w:val="009731D8"/>
    <w:rsid w:val="00973269"/>
    <w:rsid w:val="00975DC7"/>
    <w:rsid w:val="009768E4"/>
    <w:rsid w:val="00977CAD"/>
    <w:rsid w:val="00980F1F"/>
    <w:rsid w:val="009810E9"/>
    <w:rsid w:val="009812F5"/>
    <w:rsid w:val="009818D5"/>
    <w:rsid w:val="009836E7"/>
    <w:rsid w:val="0098426A"/>
    <w:rsid w:val="009842EF"/>
    <w:rsid w:val="0098430C"/>
    <w:rsid w:val="00984916"/>
    <w:rsid w:val="00984931"/>
    <w:rsid w:val="00984B07"/>
    <w:rsid w:val="00984C80"/>
    <w:rsid w:val="0098582E"/>
    <w:rsid w:val="00985DA6"/>
    <w:rsid w:val="0098625B"/>
    <w:rsid w:val="0098683F"/>
    <w:rsid w:val="00987179"/>
    <w:rsid w:val="00987570"/>
    <w:rsid w:val="00990083"/>
    <w:rsid w:val="00990E05"/>
    <w:rsid w:val="00990ED5"/>
    <w:rsid w:val="00990FD0"/>
    <w:rsid w:val="00991789"/>
    <w:rsid w:val="00991E77"/>
    <w:rsid w:val="009925C8"/>
    <w:rsid w:val="00992F1B"/>
    <w:rsid w:val="0099333D"/>
    <w:rsid w:val="00994153"/>
    <w:rsid w:val="00994EC0"/>
    <w:rsid w:val="009954CC"/>
    <w:rsid w:val="00995933"/>
    <w:rsid w:val="009968B7"/>
    <w:rsid w:val="0099694D"/>
    <w:rsid w:val="009978C7"/>
    <w:rsid w:val="00997AB7"/>
    <w:rsid w:val="00997D1A"/>
    <w:rsid w:val="009A0276"/>
    <w:rsid w:val="009A0AF6"/>
    <w:rsid w:val="009A16C2"/>
    <w:rsid w:val="009A1C38"/>
    <w:rsid w:val="009A1FD7"/>
    <w:rsid w:val="009A31F2"/>
    <w:rsid w:val="009A45C1"/>
    <w:rsid w:val="009A4B80"/>
    <w:rsid w:val="009A54CC"/>
    <w:rsid w:val="009A5742"/>
    <w:rsid w:val="009A5CF3"/>
    <w:rsid w:val="009A62A1"/>
    <w:rsid w:val="009A65D3"/>
    <w:rsid w:val="009A6B51"/>
    <w:rsid w:val="009A75F0"/>
    <w:rsid w:val="009A78E5"/>
    <w:rsid w:val="009B1964"/>
    <w:rsid w:val="009B37BB"/>
    <w:rsid w:val="009B3E73"/>
    <w:rsid w:val="009B4341"/>
    <w:rsid w:val="009B49E7"/>
    <w:rsid w:val="009B4AA3"/>
    <w:rsid w:val="009B5017"/>
    <w:rsid w:val="009B6039"/>
    <w:rsid w:val="009B70EF"/>
    <w:rsid w:val="009B7735"/>
    <w:rsid w:val="009C03A9"/>
    <w:rsid w:val="009C140E"/>
    <w:rsid w:val="009C2F9D"/>
    <w:rsid w:val="009C3FC1"/>
    <w:rsid w:val="009C42E3"/>
    <w:rsid w:val="009C568B"/>
    <w:rsid w:val="009C6810"/>
    <w:rsid w:val="009C6D66"/>
    <w:rsid w:val="009C7832"/>
    <w:rsid w:val="009C7A33"/>
    <w:rsid w:val="009C7D1F"/>
    <w:rsid w:val="009C7DB5"/>
    <w:rsid w:val="009D016E"/>
    <w:rsid w:val="009D0AB4"/>
    <w:rsid w:val="009D0C22"/>
    <w:rsid w:val="009D272C"/>
    <w:rsid w:val="009D3BBD"/>
    <w:rsid w:val="009D4178"/>
    <w:rsid w:val="009D6B05"/>
    <w:rsid w:val="009E26C4"/>
    <w:rsid w:val="009E2C28"/>
    <w:rsid w:val="009E2E00"/>
    <w:rsid w:val="009E3344"/>
    <w:rsid w:val="009E35D0"/>
    <w:rsid w:val="009E465F"/>
    <w:rsid w:val="009E4F04"/>
    <w:rsid w:val="009E50FF"/>
    <w:rsid w:val="009E5973"/>
    <w:rsid w:val="009E5C10"/>
    <w:rsid w:val="009E5E59"/>
    <w:rsid w:val="009E5E8C"/>
    <w:rsid w:val="009E6F54"/>
    <w:rsid w:val="009E6FF0"/>
    <w:rsid w:val="009E7180"/>
    <w:rsid w:val="009E7237"/>
    <w:rsid w:val="009E779B"/>
    <w:rsid w:val="009E789B"/>
    <w:rsid w:val="009E7BAA"/>
    <w:rsid w:val="009E7D5A"/>
    <w:rsid w:val="009F15A8"/>
    <w:rsid w:val="009F1723"/>
    <w:rsid w:val="009F1CA8"/>
    <w:rsid w:val="009F1FF9"/>
    <w:rsid w:val="009F20E6"/>
    <w:rsid w:val="009F2830"/>
    <w:rsid w:val="009F2CE7"/>
    <w:rsid w:val="009F302D"/>
    <w:rsid w:val="009F497F"/>
    <w:rsid w:val="009F4BD6"/>
    <w:rsid w:val="009F4DB3"/>
    <w:rsid w:val="009F6634"/>
    <w:rsid w:val="009F7269"/>
    <w:rsid w:val="009F7840"/>
    <w:rsid w:val="00A004F3"/>
    <w:rsid w:val="00A00790"/>
    <w:rsid w:val="00A01040"/>
    <w:rsid w:val="00A01764"/>
    <w:rsid w:val="00A0179A"/>
    <w:rsid w:val="00A018EC"/>
    <w:rsid w:val="00A0252F"/>
    <w:rsid w:val="00A0309B"/>
    <w:rsid w:val="00A043A0"/>
    <w:rsid w:val="00A044B4"/>
    <w:rsid w:val="00A04E94"/>
    <w:rsid w:val="00A05476"/>
    <w:rsid w:val="00A06C15"/>
    <w:rsid w:val="00A10345"/>
    <w:rsid w:val="00A11A6E"/>
    <w:rsid w:val="00A12268"/>
    <w:rsid w:val="00A12BFF"/>
    <w:rsid w:val="00A12E2A"/>
    <w:rsid w:val="00A13153"/>
    <w:rsid w:val="00A132CB"/>
    <w:rsid w:val="00A133A8"/>
    <w:rsid w:val="00A13FB2"/>
    <w:rsid w:val="00A14816"/>
    <w:rsid w:val="00A14BFC"/>
    <w:rsid w:val="00A14F67"/>
    <w:rsid w:val="00A1711E"/>
    <w:rsid w:val="00A1716A"/>
    <w:rsid w:val="00A17612"/>
    <w:rsid w:val="00A17C55"/>
    <w:rsid w:val="00A17E78"/>
    <w:rsid w:val="00A22DF8"/>
    <w:rsid w:val="00A23711"/>
    <w:rsid w:val="00A23E59"/>
    <w:rsid w:val="00A24800"/>
    <w:rsid w:val="00A25FD4"/>
    <w:rsid w:val="00A300CA"/>
    <w:rsid w:val="00A302C1"/>
    <w:rsid w:val="00A30D29"/>
    <w:rsid w:val="00A31180"/>
    <w:rsid w:val="00A31439"/>
    <w:rsid w:val="00A32EC4"/>
    <w:rsid w:val="00A33110"/>
    <w:rsid w:val="00A34CAD"/>
    <w:rsid w:val="00A353BF"/>
    <w:rsid w:val="00A35A81"/>
    <w:rsid w:val="00A36045"/>
    <w:rsid w:val="00A36061"/>
    <w:rsid w:val="00A36753"/>
    <w:rsid w:val="00A3678E"/>
    <w:rsid w:val="00A37B38"/>
    <w:rsid w:val="00A40BDB"/>
    <w:rsid w:val="00A415DC"/>
    <w:rsid w:val="00A4174A"/>
    <w:rsid w:val="00A42B60"/>
    <w:rsid w:val="00A42DB3"/>
    <w:rsid w:val="00A436B2"/>
    <w:rsid w:val="00A43FAE"/>
    <w:rsid w:val="00A44E05"/>
    <w:rsid w:val="00A461C7"/>
    <w:rsid w:val="00A461F8"/>
    <w:rsid w:val="00A4665B"/>
    <w:rsid w:val="00A505AB"/>
    <w:rsid w:val="00A51C3E"/>
    <w:rsid w:val="00A51C62"/>
    <w:rsid w:val="00A53AE2"/>
    <w:rsid w:val="00A5464A"/>
    <w:rsid w:val="00A5578C"/>
    <w:rsid w:val="00A56094"/>
    <w:rsid w:val="00A602A2"/>
    <w:rsid w:val="00A607E2"/>
    <w:rsid w:val="00A60A45"/>
    <w:rsid w:val="00A60D80"/>
    <w:rsid w:val="00A60EA5"/>
    <w:rsid w:val="00A61099"/>
    <w:rsid w:val="00A61963"/>
    <w:rsid w:val="00A62807"/>
    <w:rsid w:val="00A63936"/>
    <w:rsid w:val="00A64041"/>
    <w:rsid w:val="00A65199"/>
    <w:rsid w:val="00A66C45"/>
    <w:rsid w:val="00A670FB"/>
    <w:rsid w:val="00A7092B"/>
    <w:rsid w:val="00A70C83"/>
    <w:rsid w:val="00A712AE"/>
    <w:rsid w:val="00A72413"/>
    <w:rsid w:val="00A724C1"/>
    <w:rsid w:val="00A72DE9"/>
    <w:rsid w:val="00A72E5F"/>
    <w:rsid w:val="00A73E2D"/>
    <w:rsid w:val="00A74267"/>
    <w:rsid w:val="00A74374"/>
    <w:rsid w:val="00A75241"/>
    <w:rsid w:val="00A768FD"/>
    <w:rsid w:val="00A7743A"/>
    <w:rsid w:val="00A7790A"/>
    <w:rsid w:val="00A77C48"/>
    <w:rsid w:val="00A81CB4"/>
    <w:rsid w:val="00A82558"/>
    <w:rsid w:val="00A82AC0"/>
    <w:rsid w:val="00A842A6"/>
    <w:rsid w:val="00A85E3D"/>
    <w:rsid w:val="00A860CE"/>
    <w:rsid w:val="00A87F82"/>
    <w:rsid w:val="00A9054F"/>
    <w:rsid w:val="00A90821"/>
    <w:rsid w:val="00A9084B"/>
    <w:rsid w:val="00A91890"/>
    <w:rsid w:val="00A9202B"/>
    <w:rsid w:val="00A923FB"/>
    <w:rsid w:val="00A924D7"/>
    <w:rsid w:val="00A928A0"/>
    <w:rsid w:val="00A92F82"/>
    <w:rsid w:val="00A9367C"/>
    <w:rsid w:val="00A948F1"/>
    <w:rsid w:val="00A952D7"/>
    <w:rsid w:val="00A959DF"/>
    <w:rsid w:val="00A95ECC"/>
    <w:rsid w:val="00A97423"/>
    <w:rsid w:val="00A9755C"/>
    <w:rsid w:val="00A97AF9"/>
    <w:rsid w:val="00A97B15"/>
    <w:rsid w:val="00AA0620"/>
    <w:rsid w:val="00AA09A1"/>
    <w:rsid w:val="00AA1448"/>
    <w:rsid w:val="00AA356E"/>
    <w:rsid w:val="00AA37D4"/>
    <w:rsid w:val="00AA49EA"/>
    <w:rsid w:val="00AA52C5"/>
    <w:rsid w:val="00AA5CD0"/>
    <w:rsid w:val="00AA5E4B"/>
    <w:rsid w:val="00AA79A3"/>
    <w:rsid w:val="00AB0385"/>
    <w:rsid w:val="00AB0EF5"/>
    <w:rsid w:val="00AB1161"/>
    <w:rsid w:val="00AB1172"/>
    <w:rsid w:val="00AB13AE"/>
    <w:rsid w:val="00AB4981"/>
    <w:rsid w:val="00AB4FC2"/>
    <w:rsid w:val="00AB5632"/>
    <w:rsid w:val="00AB5BBB"/>
    <w:rsid w:val="00AB5C3F"/>
    <w:rsid w:val="00AB64FA"/>
    <w:rsid w:val="00AB69C3"/>
    <w:rsid w:val="00AB6BAE"/>
    <w:rsid w:val="00AB6CF9"/>
    <w:rsid w:val="00AB7464"/>
    <w:rsid w:val="00AC03F1"/>
    <w:rsid w:val="00AC09C5"/>
    <w:rsid w:val="00AC0D67"/>
    <w:rsid w:val="00AC1088"/>
    <w:rsid w:val="00AC178E"/>
    <w:rsid w:val="00AC209B"/>
    <w:rsid w:val="00AC2233"/>
    <w:rsid w:val="00AC2A7D"/>
    <w:rsid w:val="00AC75D8"/>
    <w:rsid w:val="00AC78C4"/>
    <w:rsid w:val="00AC7974"/>
    <w:rsid w:val="00AC7A4C"/>
    <w:rsid w:val="00AC7D45"/>
    <w:rsid w:val="00AD0328"/>
    <w:rsid w:val="00AD06E3"/>
    <w:rsid w:val="00AD16A2"/>
    <w:rsid w:val="00AD177C"/>
    <w:rsid w:val="00AD2AF7"/>
    <w:rsid w:val="00AD2E50"/>
    <w:rsid w:val="00AD3A3E"/>
    <w:rsid w:val="00AD5B63"/>
    <w:rsid w:val="00AD5E53"/>
    <w:rsid w:val="00AD60AC"/>
    <w:rsid w:val="00AD6AD0"/>
    <w:rsid w:val="00AE0150"/>
    <w:rsid w:val="00AE0468"/>
    <w:rsid w:val="00AE08B9"/>
    <w:rsid w:val="00AE11E4"/>
    <w:rsid w:val="00AE17E3"/>
    <w:rsid w:val="00AE189A"/>
    <w:rsid w:val="00AE1A6F"/>
    <w:rsid w:val="00AE300C"/>
    <w:rsid w:val="00AE3795"/>
    <w:rsid w:val="00AE4B33"/>
    <w:rsid w:val="00AE5497"/>
    <w:rsid w:val="00AE54CB"/>
    <w:rsid w:val="00AE564D"/>
    <w:rsid w:val="00AE56BD"/>
    <w:rsid w:val="00AE78D2"/>
    <w:rsid w:val="00AE7B3D"/>
    <w:rsid w:val="00AE7D54"/>
    <w:rsid w:val="00AF16F5"/>
    <w:rsid w:val="00AF1E27"/>
    <w:rsid w:val="00AF2F4C"/>
    <w:rsid w:val="00AF319B"/>
    <w:rsid w:val="00AF33ED"/>
    <w:rsid w:val="00AF370F"/>
    <w:rsid w:val="00AF4D1E"/>
    <w:rsid w:val="00AF58F9"/>
    <w:rsid w:val="00AF59DE"/>
    <w:rsid w:val="00AF629E"/>
    <w:rsid w:val="00AF63B0"/>
    <w:rsid w:val="00AF6F00"/>
    <w:rsid w:val="00AF6F0D"/>
    <w:rsid w:val="00AF78C2"/>
    <w:rsid w:val="00B012CD"/>
    <w:rsid w:val="00B01553"/>
    <w:rsid w:val="00B016D1"/>
    <w:rsid w:val="00B018A8"/>
    <w:rsid w:val="00B01B60"/>
    <w:rsid w:val="00B01CB0"/>
    <w:rsid w:val="00B03633"/>
    <w:rsid w:val="00B036D1"/>
    <w:rsid w:val="00B03E07"/>
    <w:rsid w:val="00B04D92"/>
    <w:rsid w:val="00B06462"/>
    <w:rsid w:val="00B070B2"/>
    <w:rsid w:val="00B07B94"/>
    <w:rsid w:val="00B07C37"/>
    <w:rsid w:val="00B07E84"/>
    <w:rsid w:val="00B10F45"/>
    <w:rsid w:val="00B1152C"/>
    <w:rsid w:val="00B11B39"/>
    <w:rsid w:val="00B11EBD"/>
    <w:rsid w:val="00B12697"/>
    <w:rsid w:val="00B12700"/>
    <w:rsid w:val="00B12915"/>
    <w:rsid w:val="00B12930"/>
    <w:rsid w:val="00B13232"/>
    <w:rsid w:val="00B13F01"/>
    <w:rsid w:val="00B15B3A"/>
    <w:rsid w:val="00B16714"/>
    <w:rsid w:val="00B17371"/>
    <w:rsid w:val="00B174F1"/>
    <w:rsid w:val="00B17FD7"/>
    <w:rsid w:val="00B20839"/>
    <w:rsid w:val="00B20DE0"/>
    <w:rsid w:val="00B20FE8"/>
    <w:rsid w:val="00B21652"/>
    <w:rsid w:val="00B21FF1"/>
    <w:rsid w:val="00B23AB0"/>
    <w:rsid w:val="00B23EF4"/>
    <w:rsid w:val="00B24483"/>
    <w:rsid w:val="00B25243"/>
    <w:rsid w:val="00B25790"/>
    <w:rsid w:val="00B26253"/>
    <w:rsid w:val="00B262E1"/>
    <w:rsid w:val="00B312FD"/>
    <w:rsid w:val="00B3149B"/>
    <w:rsid w:val="00B31687"/>
    <w:rsid w:val="00B32B25"/>
    <w:rsid w:val="00B3338D"/>
    <w:rsid w:val="00B34363"/>
    <w:rsid w:val="00B34949"/>
    <w:rsid w:val="00B34E6C"/>
    <w:rsid w:val="00B35422"/>
    <w:rsid w:val="00B3573A"/>
    <w:rsid w:val="00B36CDC"/>
    <w:rsid w:val="00B36FF4"/>
    <w:rsid w:val="00B37707"/>
    <w:rsid w:val="00B377AE"/>
    <w:rsid w:val="00B40A1E"/>
    <w:rsid w:val="00B40EC6"/>
    <w:rsid w:val="00B4176E"/>
    <w:rsid w:val="00B4365D"/>
    <w:rsid w:val="00B43B00"/>
    <w:rsid w:val="00B44802"/>
    <w:rsid w:val="00B44CF7"/>
    <w:rsid w:val="00B45AEE"/>
    <w:rsid w:val="00B46728"/>
    <w:rsid w:val="00B469B4"/>
    <w:rsid w:val="00B472C0"/>
    <w:rsid w:val="00B47A6B"/>
    <w:rsid w:val="00B47D4B"/>
    <w:rsid w:val="00B51056"/>
    <w:rsid w:val="00B51074"/>
    <w:rsid w:val="00B51AB2"/>
    <w:rsid w:val="00B54B55"/>
    <w:rsid w:val="00B56B6D"/>
    <w:rsid w:val="00B57713"/>
    <w:rsid w:val="00B602AF"/>
    <w:rsid w:val="00B60D90"/>
    <w:rsid w:val="00B6115F"/>
    <w:rsid w:val="00B61488"/>
    <w:rsid w:val="00B654CF"/>
    <w:rsid w:val="00B65534"/>
    <w:rsid w:val="00B6559D"/>
    <w:rsid w:val="00B65888"/>
    <w:rsid w:val="00B66DA1"/>
    <w:rsid w:val="00B67B0B"/>
    <w:rsid w:val="00B67E9A"/>
    <w:rsid w:val="00B70200"/>
    <w:rsid w:val="00B70DE4"/>
    <w:rsid w:val="00B71F17"/>
    <w:rsid w:val="00B72CCB"/>
    <w:rsid w:val="00B72FBD"/>
    <w:rsid w:val="00B749C9"/>
    <w:rsid w:val="00B75BCA"/>
    <w:rsid w:val="00B75C61"/>
    <w:rsid w:val="00B77518"/>
    <w:rsid w:val="00B77A59"/>
    <w:rsid w:val="00B80BD4"/>
    <w:rsid w:val="00B80BFF"/>
    <w:rsid w:val="00B80EC1"/>
    <w:rsid w:val="00B81D13"/>
    <w:rsid w:val="00B826D8"/>
    <w:rsid w:val="00B82877"/>
    <w:rsid w:val="00B82B0D"/>
    <w:rsid w:val="00B83A1E"/>
    <w:rsid w:val="00B84594"/>
    <w:rsid w:val="00B84CDF"/>
    <w:rsid w:val="00B854E8"/>
    <w:rsid w:val="00B8718F"/>
    <w:rsid w:val="00B871D7"/>
    <w:rsid w:val="00B87EA6"/>
    <w:rsid w:val="00B91D83"/>
    <w:rsid w:val="00B92939"/>
    <w:rsid w:val="00B93630"/>
    <w:rsid w:val="00B93C22"/>
    <w:rsid w:val="00B93FBB"/>
    <w:rsid w:val="00B9473B"/>
    <w:rsid w:val="00B96795"/>
    <w:rsid w:val="00BA004C"/>
    <w:rsid w:val="00BA0B19"/>
    <w:rsid w:val="00BA117B"/>
    <w:rsid w:val="00BA1BB9"/>
    <w:rsid w:val="00BA1E57"/>
    <w:rsid w:val="00BA1E88"/>
    <w:rsid w:val="00BA4186"/>
    <w:rsid w:val="00BA605E"/>
    <w:rsid w:val="00BA62BF"/>
    <w:rsid w:val="00BA6339"/>
    <w:rsid w:val="00BA647E"/>
    <w:rsid w:val="00BA6F99"/>
    <w:rsid w:val="00BA7295"/>
    <w:rsid w:val="00BA77D2"/>
    <w:rsid w:val="00BA7D42"/>
    <w:rsid w:val="00BA7D7E"/>
    <w:rsid w:val="00BA7ECB"/>
    <w:rsid w:val="00BA7F7E"/>
    <w:rsid w:val="00BB157F"/>
    <w:rsid w:val="00BB2602"/>
    <w:rsid w:val="00BB29C7"/>
    <w:rsid w:val="00BB2EC8"/>
    <w:rsid w:val="00BB341B"/>
    <w:rsid w:val="00BB3BE7"/>
    <w:rsid w:val="00BB3FE8"/>
    <w:rsid w:val="00BB43C9"/>
    <w:rsid w:val="00BB50B5"/>
    <w:rsid w:val="00BB6263"/>
    <w:rsid w:val="00BB68D1"/>
    <w:rsid w:val="00BB6DAC"/>
    <w:rsid w:val="00BB7165"/>
    <w:rsid w:val="00BC0E55"/>
    <w:rsid w:val="00BC232D"/>
    <w:rsid w:val="00BC2F3E"/>
    <w:rsid w:val="00BC5119"/>
    <w:rsid w:val="00BC57E3"/>
    <w:rsid w:val="00BC69D4"/>
    <w:rsid w:val="00BC7546"/>
    <w:rsid w:val="00BD01D3"/>
    <w:rsid w:val="00BD0226"/>
    <w:rsid w:val="00BD045A"/>
    <w:rsid w:val="00BD0B61"/>
    <w:rsid w:val="00BD44D7"/>
    <w:rsid w:val="00BD450F"/>
    <w:rsid w:val="00BD4A10"/>
    <w:rsid w:val="00BD4D8F"/>
    <w:rsid w:val="00BD567D"/>
    <w:rsid w:val="00BD77A1"/>
    <w:rsid w:val="00BD7FD7"/>
    <w:rsid w:val="00BE095D"/>
    <w:rsid w:val="00BE0B7B"/>
    <w:rsid w:val="00BE1D66"/>
    <w:rsid w:val="00BE1EF6"/>
    <w:rsid w:val="00BE29F3"/>
    <w:rsid w:val="00BE2B3B"/>
    <w:rsid w:val="00BE3A80"/>
    <w:rsid w:val="00BE5784"/>
    <w:rsid w:val="00BE5C42"/>
    <w:rsid w:val="00BE5DAE"/>
    <w:rsid w:val="00BE6014"/>
    <w:rsid w:val="00BE679B"/>
    <w:rsid w:val="00BE698C"/>
    <w:rsid w:val="00BE6EAD"/>
    <w:rsid w:val="00BE71B5"/>
    <w:rsid w:val="00BF1D81"/>
    <w:rsid w:val="00BF2058"/>
    <w:rsid w:val="00BF2E3E"/>
    <w:rsid w:val="00BF3327"/>
    <w:rsid w:val="00BF36A3"/>
    <w:rsid w:val="00BF37A9"/>
    <w:rsid w:val="00BF4B6A"/>
    <w:rsid w:val="00BF5547"/>
    <w:rsid w:val="00BF5CB1"/>
    <w:rsid w:val="00C00D50"/>
    <w:rsid w:val="00C00E35"/>
    <w:rsid w:val="00C020EF"/>
    <w:rsid w:val="00C0294C"/>
    <w:rsid w:val="00C03081"/>
    <w:rsid w:val="00C0352E"/>
    <w:rsid w:val="00C03D51"/>
    <w:rsid w:val="00C03F65"/>
    <w:rsid w:val="00C04715"/>
    <w:rsid w:val="00C0484F"/>
    <w:rsid w:val="00C068EF"/>
    <w:rsid w:val="00C0744E"/>
    <w:rsid w:val="00C108BB"/>
    <w:rsid w:val="00C111F1"/>
    <w:rsid w:val="00C1159B"/>
    <w:rsid w:val="00C11EFF"/>
    <w:rsid w:val="00C12E0A"/>
    <w:rsid w:val="00C13B55"/>
    <w:rsid w:val="00C13E12"/>
    <w:rsid w:val="00C13FD5"/>
    <w:rsid w:val="00C1420A"/>
    <w:rsid w:val="00C16262"/>
    <w:rsid w:val="00C17081"/>
    <w:rsid w:val="00C173FA"/>
    <w:rsid w:val="00C219CE"/>
    <w:rsid w:val="00C226BF"/>
    <w:rsid w:val="00C22C79"/>
    <w:rsid w:val="00C2431C"/>
    <w:rsid w:val="00C24F42"/>
    <w:rsid w:val="00C2570D"/>
    <w:rsid w:val="00C25722"/>
    <w:rsid w:val="00C267CB"/>
    <w:rsid w:val="00C267DF"/>
    <w:rsid w:val="00C26C0B"/>
    <w:rsid w:val="00C275E8"/>
    <w:rsid w:val="00C27DEB"/>
    <w:rsid w:val="00C30293"/>
    <w:rsid w:val="00C304D9"/>
    <w:rsid w:val="00C30D7F"/>
    <w:rsid w:val="00C31056"/>
    <w:rsid w:val="00C3281E"/>
    <w:rsid w:val="00C32E6A"/>
    <w:rsid w:val="00C33E6C"/>
    <w:rsid w:val="00C340F3"/>
    <w:rsid w:val="00C342F3"/>
    <w:rsid w:val="00C34AED"/>
    <w:rsid w:val="00C36A90"/>
    <w:rsid w:val="00C36AF4"/>
    <w:rsid w:val="00C404E9"/>
    <w:rsid w:val="00C424C4"/>
    <w:rsid w:val="00C430A4"/>
    <w:rsid w:val="00C43929"/>
    <w:rsid w:val="00C44612"/>
    <w:rsid w:val="00C45058"/>
    <w:rsid w:val="00C45DAF"/>
    <w:rsid w:val="00C467D4"/>
    <w:rsid w:val="00C47941"/>
    <w:rsid w:val="00C5166D"/>
    <w:rsid w:val="00C525F8"/>
    <w:rsid w:val="00C52D95"/>
    <w:rsid w:val="00C547B0"/>
    <w:rsid w:val="00C54A06"/>
    <w:rsid w:val="00C55D36"/>
    <w:rsid w:val="00C561D7"/>
    <w:rsid w:val="00C56D0B"/>
    <w:rsid w:val="00C56E8C"/>
    <w:rsid w:val="00C5738D"/>
    <w:rsid w:val="00C57AE5"/>
    <w:rsid w:val="00C57B28"/>
    <w:rsid w:val="00C60730"/>
    <w:rsid w:val="00C60C39"/>
    <w:rsid w:val="00C61A19"/>
    <w:rsid w:val="00C61B39"/>
    <w:rsid w:val="00C6285B"/>
    <w:rsid w:val="00C628E3"/>
    <w:rsid w:val="00C63C60"/>
    <w:rsid w:val="00C642E4"/>
    <w:rsid w:val="00C64385"/>
    <w:rsid w:val="00C6448A"/>
    <w:rsid w:val="00C65115"/>
    <w:rsid w:val="00C654E4"/>
    <w:rsid w:val="00C658E8"/>
    <w:rsid w:val="00C67913"/>
    <w:rsid w:val="00C67937"/>
    <w:rsid w:val="00C705A6"/>
    <w:rsid w:val="00C710D2"/>
    <w:rsid w:val="00C7180B"/>
    <w:rsid w:val="00C71BD8"/>
    <w:rsid w:val="00C72C86"/>
    <w:rsid w:val="00C72EA1"/>
    <w:rsid w:val="00C73103"/>
    <w:rsid w:val="00C7356B"/>
    <w:rsid w:val="00C7526E"/>
    <w:rsid w:val="00C753DF"/>
    <w:rsid w:val="00C76834"/>
    <w:rsid w:val="00C76A17"/>
    <w:rsid w:val="00C770DD"/>
    <w:rsid w:val="00C77422"/>
    <w:rsid w:val="00C8059C"/>
    <w:rsid w:val="00C807BD"/>
    <w:rsid w:val="00C80B2E"/>
    <w:rsid w:val="00C80BB6"/>
    <w:rsid w:val="00C81B93"/>
    <w:rsid w:val="00C82B6F"/>
    <w:rsid w:val="00C831EB"/>
    <w:rsid w:val="00C840E4"/>
    <w:rsid w:val="00C842D0"/>
    <w:rsid w:val="00C853D9"/>
    <w:rsid w:val="00C85923"/>
    <w:rsid w:val="00C86037"/>
    <w:rsid w:val="00C86648"/>
    <w:rsid w:val="00C87A4C"/>
    <w:rsid w:val="00C90906"/>
    <w:rsid w:val="00C9095A"/>
    <w:rsid w:val="00C9107C"/>
    <w:rsid w:val="00C91A74"/>
    <w:rsid w:val="00C9240D"/>
    <w:rsid w:val="00C927CA"/>
    <w:rsid w:val="00C92F2B"/>
    <w:rsid w:val="00C9307E"/>
    <w:rsid w:val="00C930E8"/>
    <w:rsid w:val="00C932AB"/>
    <w:rsid w:val="00C945FD"/>
    <w:rsid w:val="00C94BBA"/>
    <w:rsid w:val="00C94D8B"/>
    <w:rsid w:val="00C9655E"/>
    <w:rsid w:val="00C97304"/>
    <w:rsid w:val="00CA09B4"/>
    <w:rsid w:val="00CA102B"/>
    <w:rsid w:val="00CA25B7"/>
    <w:rsid w:val="00CA3071"/>
    <w:rsid w:val="00CA350D"/>
    <w:rsid w:val="00CA4137"/>
    <w:rsid w:val="00CA48EB"/>
    <w:rsid w:val="00CA6445"/>
    <w:rsid w:val="00CA670F"/>
    <w:rsid w:val="00CA74DF"/>
    <w:rsid w:val="00CB0EEE"/>
    <w:rsid w:val="00CB118B"/>
    <w:rsid w:val="00CB1201"/>
    <w:rsid w:val="00CB29C5"/>
    <w:rsid w:val="00CB4E82"/>
    <w:rsid w:val="00CB55C2"/>
    <w:rsid w:val="00CB632F"/>
    <w:rsid w:val="00CB645E"/>
    <w:rsid w:val="00CC039A"/>
    <w:rsid w:val="00CC06AD"/>
    <w:rsid w:val="00CC0E8E"/>
    <w:rsid w:val="00CC1B81"/>
    <w:rsid w:val="00CC1EE2"/>
    <w:rsid w:val="00CC393D"/>
    <w:rsid w:val="00CC3E6C"/>
    <w:rsid w:val="00CC506A"/>
    <w:rsid w:val="00CC62A2"/>
    <w:rsid w:val="00CC7038"/>
    <w:rsid w:val="00CD0706"/>
    <w:rsid w:val="00CD0A4D"/>
    <w:rsid w:val="00CD100B"/>
    <w:rsid w:val="00CD27D2"/>
    <w:rsid w:val="00CD46BA"/>
    <w:rsid w:val="00CD51F1"/>
    <w:rsid w:val="00CD568E"/>
    <w:rsid w:val="00CD69C0"/>
    <w:rsid w:val="00CD7396"/>
    <w:rsid w:val="00CD7526"/>
    <w:rsid w:val="00CE0C61"/>
    <w:rsid w:val="00CE0D8D"/>
    <w:rsid w:val="00CE2E3C"/>
    <w:rsid w:val="00CE30BD"/>
    <w:rsid w:val="00CE34CE"/>
    <w:rsid w:val="00CE3742"/>
    <w:rsid w:val="00CE43F2"/>
    <w:rsid w:val="00CE43F4"/>
    <w:rsid w:val="00CE4E35"/>
    <w:rsid w:val="00CE4F40"/>
    <w:rsid w:val="00CE5465"/>
    <w:rsid w:val="00CE5AA5"/>
    <w:rsid w:val="00CE6B89"/>
    <w:rsid w:val="00CE7422"/>
    <w:rsid w:val="00CF0013"/>
    <w:rsid w:val="00CF0F8B"/>
    <w:rsid w:val="00CF1836"/>
    <w:rsid w:val="00CF1B2B"/>
    <w:rsid w:val="00CF2884"/>
    <w:rsid w:val="00CF2BBB"/>
    <w:rsid w:val="00CF2E7D"/>
    <w:rsid w:val="00CF3453"/>
    <w:rsid w:val="00CF3589"/>
    <w:rsid w:val="00CF37FF"/>
    <w:rsid w:val="00CF3E48"/>
    <w:rsid w:val="00CF5721"/>
    <w:rsid w:val="00CF5990"/>
    <w:rsid w:val="00CF7315"/>
    <w:rsid w:val="00D01639"/>
    <w:rsid w:val="00D03E90"/>
    <w:rsid w:val="00D045A0"/>
    <w:rsid w:val="00D057BB"/>
    <w:rsid w:val="00D063D6"/>
    <w:rsid w:val="00D064A2"/>
    <w:rsid w:val="00D06938"/>
    <w:rsid w:val="00D10777"/>
    <w:rsid w:val="00D10B88"/>
    <w:rsid w:val="00D12717"/>
    <w:rsid w:val="00D13213"/>
    <w:rsid w:val="00D13486"/>
    <w:rsid w:val="00D134FA"/>
    <w:rsid w:val="00D136AD"/>
    <w:rsid w:val="00D14BBC"/>
    <w:rsid w:val="00D1528C"/>
    <w:rsid w:val="00D1542D"/>
    <w:rsid w:val="00D154B6"/>
    <w:rsid w:val="00D1569A"/>
    <w:rsid w:val="00D175FF"/>
    <w:rsid w:val="00D20686"/>
    <w:rsid w:val="00D219A7"/>
    <w:rsid w:val="00D22626"/>
    <w:rsid w:val="00D22B3C"/>
    <w:rsid w:val="00D22BD2"/>
    <w:rsid w:val="00D22E49"/>
    <w:rsid w:val="00D23CEB"/>
    <w:rsid w:val="00D23FE5"/>
    <w:rsid w:val="00D24BA2"/>
    <w:rsid w:val="00D25AF2"/>
    <w:rsid w:val="00D26AB4"/>
    <w:rsid w:val="00D26BCA"/>
    <w:rsid w:val="00D26DA9"/>
    <w:rsid w:val="00D27BF2"/>
    <w:rsid w:val="00D30164"/>
    <w:rsid w:val="00D303C1"/>
    <w:rsid w:val="00D30D6B"/>
    <w:rsid w:val="00D3315B"/>
    <w:rsid w:val="00D335F5"/>
    <w:rsid w:val="00D33CD2"/>
    <w:rsid w:val="00D34BCD"/>
    <w:rsid w:val="00D34ED2"/>
    <w:rsid w:val="00D34F33"/>
    <w:rsid w:val="00D35376"/>
    <w:rsid w:val="00D36805"/>
    <w:rsid w:val="00D36888"/>
    <w:rsid w:val="00D4011F"/>
    <w:rsid w:val="00D40E83"/>
    <w:rsid w:val="00D42B47"/>
    <w:rsid w:val="00D44EAD"/>
    <w:rsid w:val="00D469F6"/>
    <w:rsid w:val="00D47FD1"/>
    <w:rsid w:val="00D50A05"/>
    <w:rsid w:val="00D52304"/>
    <w:rsid w:val="00D526E1"/>
    <w:rsid w:val="00D5327B"/>
    <w:rsid w:val="00D5511D"/>
    <w:rsid w:val="00D55135"/>
    <w:rsid w:val="00D55517"/>
    <w:rsid w:val="00D5726C"/>
    <w:rsid w:val="00D607D6"/>
    <w:rsid w:val="00D6171A"/>
    <w:rsid w:val="00D6200C"/>
    <w:rsid w:val="00D621D5"/>
    <w:rsid w:val="00D631AF"/>
    <w:rsid w:val="00D642EE"/>
    <w:rsid w:val="00D65F20"/>
    <w:rsid w:val="00D66C5D"/>
    <w:rsid w:val="00D66DA6"/>
    <w:rsid w:val="00D67F1F"/>
    <w:rsid w:val="00D70B75"/>
    <w:rsid w:val="00D711AB"/>
    <w:rsid w:val="00D71874"/>
    <w:rsid w:val="00D725C8"/>
    <w:rsid w:val="00D7395B"/>
    <w:rsid w:val="00D748CA"/>
    <w:rsid w:val="00D751D4"/>
    <w:rsid w:val="00D754CA"/>
    <w:rsid w:val="00D7695B"/>
    <w:rsid w:val="00D76B60"/>
    <w:rsid w:val="00D76F11"/>
    <w:rsid w:val="00D8071E"/>
    <w:rsid w:val="00D80796"/>
    <w:rsid w:val="00D809D0"/>
    <w:rsid w:val="00D80AD8"/>
    <w:rsid w:val="00D80C86"/>
    <w:rsid w:val="00D81717"/>
    <w:rsid w:val="00D828F3"/>
    <w:rsid w:val="00D829CD"/>
    <w:rsid w:val="00D82F97"/>
    <w:rsid w:val="00D84D62"/>
    <w:rsid w:val="00D8555F"/>
    <w:rsid w:val="00D85A18"/>
    <w:rsid w:val="00D860B3"/>
    <w:rsid w:val="00D86950"/>
    <w:rsid w:val="00D86B4C"/>
    <w:rsid w:val="00D872F7"/>
    <w:rsid w:val="00D9083B"/>
    <w:rsid w:val="00D91077"/>
    <w:rsid w:val="00D91944"/>
    <w:rsid w:val="00D9241D"/>
    <w:rsid w:val="00D9249E"/>
    <w:rsid w:val="00D93BA5"/>
    <w:rsid w:val="00D941AF"/>
    <w:rsid w:val="00D94B60"/>
    <w:rsid w:val="00D95333"/>
    <w:rsid w:val="00D96BE2"/>
    <w:rsid w:val="00D96ECB"/>
    <w:rsid w:val="00D97C26"/>
    <w:rsid w:val="00DA0428"/>
    <w:rsid w:val="00DA083C"/>
    <w:rsid w:val="00DA0A0D"/>
    <w:rsid w:val="00DA1395"/>
    <w:rsid w:val="00DA16B0"/>
    <w:rsid w:val="00DA170D"/>
    <w:rsid w:val="00DA232D"/>
    <w:rsid w:val="00DA26B5"/>
    <w:rsid w:val="00DA2952"/>
    <w:rsid w:val="00DA3BC5"/>
    <w:rsid w:val="00DA401E"/>
    <w:rsid w:val="00DA4A8F"/>
    <w:rsid w:val="00DA54EC"/>
    <w:rsid w:val="00DA6C30"/>
    <w:rsid w:val="00DA70C4"/>
    <w:rsid w:val="00DA74DA"/>
    <w:rsid w:val="00DB0F8E"/>
    <w:rsid w:val="00DB1361"/>
    <w:rsid w:val="00DB42F2"/>
    <w:rsid w:val="00DB4674"/>
    <w:rsid w:val="00DB563D"/>
    <w:rsid w:val="00DB656A"/>
    <w:rsid w:val="00DB6B2E"/>
    <w:rsid w:val="00DC03F4"/>
    <w:rsid w:val="00DC3155"/>
    <w:rsid w:val="00DC3AF9"/>
    <w:rsid w:val="00DC4045"/>
    <w:rsid w:val="00DC5B0B"/>
    <w:rsid w:val="00DC5D4C"/>
    <w:rsid w:val="00DC5DD6"/>
    <w:rsid w:val="00DC5E54"/>
    <w:rsid w:val="00DC601E"/>
    <w:rsid w:val="00DD0E33"/>
    <w:rsid w:val="00DD0FBE"/>
    <w:rsid w:val="00DD1264"/>
    <w:rsid w:val="00DD12E7"/>
    <w:rsid w:val="00DD1883"/>
    <w:rsid w:val="00DD386A"/>
    <w:rsid w:val="00DD3971"/>
    <w:rsid w:val="00DD42EF"/>
    <w:rsid w:val="00DD4595"/>
    <w:rsid w:val="00DD464C"/>
    <w:rsid w:val="00DD50CE"/>
    <w:rsid w:val="00DD5323"/>
    <w:rsid w:val="00DD661C"/>
    <w:rsid w:val="00DD6689"/>
    <w:rsid w:val="00DD6BD2"/>
    <w:rsid w:val="00DD758E"/>
    <w:rsid w:val="00DE0A00"/>
    <w:rsid w:val="00DE2D0A"/>
    <w:rsid w:val="00DE5DB8"/>
    <w:rsid w:val="00DE6668"/>
    <w:rsid w:val="00DE66EC"/>
    <w:rsid w:val="00DE71D2"/>
    <w:rsid w:val="00DE7A42"/>
    <w:rsid w:val="00DF0199"/>
    <w:rsid w:val="00DF1392"/>
    <w:rsid w:val="00DF1C91"/>
    <w:rsid w:val="00DF2240"/>
    <w:rsid w:val="00DF24CC"/>
    <w:rsid w:val="00DF29DB"/>
    <w:rsid w:val="00DF2F40"/>
    <w:rsid w:val="00DF3821"/>
    <w:rsid w:val="00DF4DAD"/>
    <w:rsid w:val="00DF5067"/>
    <w:rsid w:val="00DF5242"/>
    <w:rsid w:val="00DF5774"/>
    <w:rsid w:val="00DF6021"/>
    <w:rsid w:val="00DF6628"/>
    <w:rsid w:val="00DF6DA4"/>
    <w:rsid w:val="00E00484"/>
    <w:rsid w:val="00E0117E"/>
    <w:rsid w:val="00E01755"/>
    <w:rsid w:val="00E0217A"/>
    <w:rsid w:val="00E02433"/>
    <w:rsid w:val="00E02D18"/>
    <w:rsid w:val="00E03222"/>
    <w:rsid w:val="00E034A7"/>
    <w:rsid w:val="00E03619"/>
    <w:rsid w:val="00E0398A"/>
    <w:rsid w:val="00E03D58"/>
    <w:rsid w:val="00E03D70"/>
    <w:rsid w:val="00E03E8B"/>
    <w:rsid w:val="00E045F2"/>
    <w:rsid w:val="00E050E2"/>
    <w:rsid w:val="00E11143"/>
    <w:rsid w:val="00E11753"/>
    <w:rsid w:val="00E11B54"/>
    <w:rsid w:val="00E128DE"/>
    <w:rsid w:val="00E12AF1"/>
    <w:rsid w:val="00E13BE0"/>
    <w:rsid w:val="00E13EA0"/>
    <w:rsid w:val="00E1465C"/>
    <w:rsid w:val="00E151C2"/>
    <w:rsid w:val="00E15A7A"/>
    <w:rsid w:val="00E161C8"/>
    <w:rsid w:val="00E16891"/>
    <w:rsid w:val="00E17C9D"/>
    <w:rsid w:val="00E17D4B"/>
    <w:rsid w:val="00E228FF"/>
    <w:rsid w:val="00E230B6"/>
    <w:rsid w:val="00E2322E"/>
    <w:rsid w:val="00E23C7E"/>
    <w:rsid w:val="00E23EA7"/>
    <w:rsid w:val="00E246FD"/>
    <w:rsid w:val="00E24E1A"/>
    <w:rsid w:val="00E260E3"/>
    <w:rsid w:val="00E2658F"/>
    <w:rsid w:val="00E2663B"/>
    <w:rsid w:val="00E271DB"/>
    <w:rsid w:val="00E277F7"/>
    <w:rsid w:val="00E27ACA"/>
    <w:rsid w:val="00E27FF1"/>
    <w:rsid w:val="00E31097"/>
    <w:rsid w:val="00E311BF"/>
    <w:rsid w:val="00E3192A"/>
    <w:rsid w:val="00E31C92"/>
    <w:rsid w:val="00E32209"/>
    <w:rsid w:val="00E36086"/>
    <w:rsid w:val="00E360FB"/>
    <w:rsid w:val="00E3663F"/>
    <w:rsid w:val="00E367C1"/>
    <w:rsid w:val="00E36A9E"/>
    <w:rsid w:val="00E36F23"/>
    <w:rsid w:val="00E36FE5"/>
    <w:rsid w:val="00E37113"/>
    <w:rsid w:val="00E41318"/>
    <w:rsid w:val="00E416F4"/>
    <w:rsid w:val="00E41C8D"/>
    <w:rsid w:val="00E42EFE"/>
    <w:rsid w:val="00E444CC"/>
    <w:rsid w:val="00E4456F"/>
    <w:rsid w:val="00E44F54"/>
    <w:rsid w:val="00E45BC8"/>
    <w:rsid w:val="00E46CAD"/>
    <w:rsid w:val="00E46D6B"/>
    <w:rsid w:val="00E50363"/>
    <w:rsid w:val="00E512A2"/>
    <w:rsid w:val="00E5313C"/>
    <w:rsid w:val="00E545BF"/>
    <w:rsid w:val="00E55D2E"/>
    <w:rsid w:val="00E56565"/>
    <w:rsid w:val="00E570DC"/>
    <w:rsid w:val="00E5785B"/>
    <w:rsid w:val="00E57967"/>
    <w:rsid w:val="00E601E9"/>
    <w:rsid w:val="00E60BC1"/>
    <w:rsid w:val="00E617D8"/>
    <w:rsid w:val="00E62EB0"/>
    <w:rsid w:val="00E635EA"/>
    <w:rsid w:val="00E63612"/>
    <w:rsid w:val="00E66352"/>
    <w:rsid w:val="00E667C1"/>
    <w:rsid w:val="00E66A22"/>
    <w:rsid w:val="00E66E48"/>
    <w:rsid w:val="00E7050D"/>
    <w:rsid w:val="00E70A5B"/>
    <w:rsid w:val="00E7252C"/>
    <w:rsid w:val="00E73ED1"/>
    <w:rsid w:val="00E7529D"/>
    <w:rsid w:val="00E7545A"/>
    <w:rsid w:val="00E756C2"/>
    <w:rsid w:val="00E75AF2"/>
    <w:rsid w:val="00E76F4C"/>
    <w:rsid w:val="00E77C7C"/>
    <w:rsid w:val="00E803C4"/>
    <w:rsid w:val="00E804A6"/>
    <w:rsid w:val="00E809AE"/>
    <w:rsid w:val="00E82315"/>
    <w:rsid w:val="00E826C7"/>
    <w:rsid w:val="00E82C9E"/>
    <w:rsid w:val="00E833EA"/>
    <w:rsid w:val="00E83DEB"/>
    <w:rsid w:val="00E84284"/>
    <w:rsid w:val="00E84C9F"/>
    <w:rsid w:val="00E852AA"/>
    <w:rsid w:val="00E85568"/>
    <w:rsid w:val="00E855E2"/>
    <w:rsid w:val="00E858A4"/>
    <w:rsid w:val="00E8592F"/>
    <w:rsid w:val="00E87CB9"/>
    <w:rsid w:val="00E90705"/>
    <w:rsid w:val="00E91DFE"/>
    <w:rsid w:val="00E92734"/>
    <w:rsid w:val="00E93051"/>
    <w:rsid w:val="00E934A5"/>
    <w:rsid w:val="00E93B2C"/>
    <w:rsid w:val="00E9455C"/>
    <w:rsid w:val="00E94749"/>
    <w:rsid w:val="00E94955"/>
    <w:rsid w:val="00E95EE9"/>
    <w:rsid w:val="00E9642A"/>
    <w:rsid w:val="00E971D5"/>
    <w:rsid w:val="00E97461"/>
    <w:rsid w:val="00E97C72"/>
    <w:rsid w:val="00EA1EA6"/>
    <w:rsid w:val="00EA231D"/>
    <w:rsid w:val="00EA262E"/>
    <w:rsid w:val="00EA28B6"/>
    <w:rsid w:val="00EA3025"/>
    <w:rsid w:val="00EA31DB"/>
    <w:rsid w:val="00EA3FA8"/>
    <w:rsid w:val="00EA6034"/>
    <w:rsid w:val="00EA6A68"/>
    <w:rsid w:val="00EA6B8F"/>
    <w:rsid w:val="00EA7836"/>
    <w:rsid w:val="00EA7D04"/>
    <w:rsid w:val="00EB0C52"/>
    <w:rsid w:val="00EB0DA0"/>
    <w:rsid w:val="00EB281F"/>
    <w:rsid w:val="00EB3554"/>
    <w:rsid w:val="00EB4C6D"/>
    <w:rsid w:val="00EB5201"/>
    <w:rsid w:val="00EB59AC"/>
    <w:rsid w:val="00EB6B91"/>
    <w:rsid w:val="00EC00BE"/>
    <w:rsid w:val="00EC01FD"/>
    <w:rsid w:val="00EC1F0A"/>
    <w:rsid w:val="00EC316D"/>
    <w:rsid w:val="00EC33CA"/>
    <w:rsid w:val="00EC42A2"/>
    <w:rsid w:val="00EC43F4"/>
    <w:rsid w:val="00EC4424"/>
    <w:rsid w:val="00EC45A5"/>
    <w:rsid w:val="00EC460E"/>
    <w:rsid w:val="00EC4623"/>
    <w:rsid w:val="00EC4C27"/>
    <w:rsid w:val="00EC5CA0"/>
    <w:rsid w:val="00EC6114"/>
    <w:rsid w:val="00EC67CA"/>
    <w:rsid w:val="00EC6A4E"/>
    <w:rsid w:val="00EC789D"/>
    <w:rsid w:val="00ED0894"/>
    <w:rsid w:val="00ED1A30"/>
    <w:rsid w:val="00ED1AA0"/>
    <w:rsid w:val="00ED2FC2"/>
    <w:rsid w:val="00ED3639"/>
    <w:rsid w:val="00ED3DEE"/>
    <w:rsid w:val="00ED436C"/>
    <w:rsid w:val="00ED4524"/>
    <w:rsid w:val="00ED4756"/>
    <w:rsid w:val="00ED565B"/>
    <w:rsid w:val="00ED63D2"/>
    <w:rsid w:val="00ED6F30"/>
    <w:rsid w:val="00ED7176"/>
    <w:rsid w:val="00ED7251"/>
    <w:rsid w:val="00ED7E09"/>
    <w:rsid w:val="00EE068B"/>
    <w:rsid w:val="00EE142E"/>
    <w:rsid w:val="00EE1CAD"/>
    <w:rsid w:val="00EE1D76"/>
    <w:rsid w:val="00EE20B1"/>
    <w:rsid w:val="00EE2F36"/>
    <w:rsid w:val="00EE3715"/>
    <w:rsid w:val="00EE3E3B"/>
    <w:rsid w:val="00EE4D11"/>
    <w:rsid w:val="00EE50CB"/>
    <w:rsid w:val="00EE6941"/>
    <w:rsid w:val="00EE7986"/>
    <w:rsid w:val="00EF14EB"/>
    <w:rsid w:val="00EF181C"/>
    <w:rsid w:val="00EF1959"/>
    <w:rsid w:val="00EF2302"/>
    <w:rsid w:val="00EF31DB"/>
    <w:rsid w:val="00EF3424"/>
    <w:rsid w:val="00EF639E"/>
    <w:rsid w:val="00EF6F05"/>
    <w:rsid w:val="00F004C0"/>
    <w:rsid w:val="00F00599"/>
    <w:rsid w:val="00F01598"/>
    <w:rsid w:val="00F015F2"/>
    <w:rsid w:val="00F019E9"/>
    <w:rsid w:val="00F02C4A"/>
    <w:rsid w:val="00F02FDA"/>
    <w:rsid w:val="00F03DF0"/>
    <w:rsid w:val="00F0426B"/>
    <w:rsid w:val="00F0440A"/>
    <w:rsid w:val="00F0479E"/>
    <w:rsid w:val="00F04C87"/>
    <w:rsid w:val="00F06094"/>
    <w:rsid w:val="00F060D4"/>
    <w:rsid w:val="00F06369"/>
    <w:rsid w:val="00F06813"/>
    <w:rsid w:val="00F06844"/>
    <w:rsid w:val="00F06BA9"/>
    <w:rsid w:val="00F06E73"/>
    <w:rsid w:val="00F07CD5"/>
    <w:rsid w:val="00F10454"/>
    <w:rsid w:val="00F1068C"/>
    <w:rsid w:val="00F10804"/>
    <w:rsid w:val="00F10B83"/>
    <w:rsid w:val="00F12033"/>
    <w:rsid w:val="00F12AC3"/>
    <w:rsid w:val="00F12C74"/>
    <w:rsid w:val="00F1431C"/>
    <w:rsid w:val="00F149E4"/>
    <w:rsid w:val="00F15181"/>
    <w:rsid w:val="00F1550E"/>
    <w:rsid w:val="00F166DD"/>
    <w:rsid w:val="00F173BD"/>
    <w:rsid w:val="00F1757E"/>
    <w:rsid w:val="00F17FE3"/>
    <w:rsid w:val="00F20299"/>
    <w:rsid w:val="00F20D61"/>
    <w:rsid w:val="00F20E02"/>
    <w:rsid w:val="00F210F8"/>
    <w:rsid w:val="00F21CA1"/>
    <w:rsid w:val="00F221B0"/>
    <w:rsid w:val="00F22507"/>
    <w:rsid w:val="00F23484"/>
    <w:rsid w:val="00F2508C"/>
    <w:rsid w:val="00F26267"/>
    <w:rsid w:val="00F279E7"/>
    <w:rsid w:val="00F30DFB"/>
    <w:rsid w:val="00F327E6"/>
    <w:rsid w:val="00F32FDA"/>
    <w:rsid w:val="00F33119"/>
    <w:rsid w:val="00F34533"/>
    <w:rsid w:val="00F3480F"/>
    <w:rsid w:val="00F3530B"/>
    <w:rsid w:val="00F356E1"/>
    <w:rsid w:val="00F35DA7"/>
    <w:rsid w:val="00F40B1B"/>
    <w:rsid w:val="00F4168F"/>
    <w:rsid w:val="00F42758"/>
    <w:rsid w:val="00F42940"/>
    <w:rsid w:val="00F42E26"/>
    <w:rsid w:val="00F44265"/>
    <w:rsid w:val="00F446BA"/>
    <w:rsid w:val="00F4494F"/>
    <w:rsid w:val="00F453CC"/>
    <w:rsid w:val="00F46E65"/>
    <w:rsid w:val="00F46E8F"/>
    <w:rsid w:val="00F472A4"/>
    <w:rsid w:val="00F473E2"/>
    <w:rsid w:val="00F475B1"/>
    <w:rsid w:val="00F5043D"/>
    <w:rsid w:val="00F50937"/>
    <w:rsid w:val="00F51727"/>
    <w:rsid w:val="00F51845"/>
    <w:rsid w:val="00F51BD3"/>
    <w:rsid w:val="00F52737"/>
    <w:rsid w:val="00F52918"/>
    <w:rsid w:val="00F52D7A"/>
    <w:rsid w:val="00F53230"/>
    <w:rsid w:val="00F54595"/>
    <w:rsid w:val="00F54FD0"/>
    <w:rsid w:val="00F56E42"/>
    <w:rsid w:val="00F57319"/>
    <w:rsid w:val="00F5780C"/>
    <w:rsid w:val="00F6111C"/>
    <w:rsid w:val="00F6138E"/>
    <w:rsid w:val="00F62C4E"/>
    <w:rsid w:val="00F64744"/>
    <w:rsid w:val="00F648DB"/>
    <w:rsid w:val="00F64BAD"/>
    <w:rsid w:val="00F64D42"/>
    <w:rsid w:val="00F6512F"/>
    <w:rsid w:val="00F6576C"/>
    <w:rsid w:val="00F65AAC"/>
    <w:rsid w:val="00F65EC8"/>
    <w:rsid w:val="00F66EE3"/>
    <w:rsid w:val="00F670D7"/>
    <w:rsid w:val="00F6718A"/>
    <w:rsid w:val="00F674A6"/>
    <w:rsid w:val="00F674E0"/>
    <w:rsid w:val="00F6754C"/>
    <w:rsid w:val="00F7092B"/>
    <w:rsid w:val="00F710D0"/>
    <w:rsid w:val="00F710D5"/>
    <w:rsid w:val="00F71F5D"/>
    <w:rsid w:val="00F720DD"/>
    <w:rsid w:val="00F73772"/>
    <w:rsid w:val="00F7406B"/>
    <w:rsid w:val="00F75AA5"/>
    <w:rsid w:val="00F75EA1"/>
    <w:rsid w:val="00F76E32"/>
    <w:rsid w:val="00F8007E"/>
    <w:rsid w:val="00F80397"/>
    <w:rsid w:val="00F810CB"/>
    <w:rsid w:val="00F81FF7"/>
    <w:rsid w:val="00F82014"/>
    <w:rsid w:val="00F82DA7"/>
    <w:rsid w:val="00F82DAB"/>
    <w:rsid w:val="00F834F5"/>
    <w:rsid w:val="00F8385C"/>
    <w:rsid w:val="00F83F27"/>
    <w:rsid w:val="00F84833"/>
    <w:rsid w:val="00F84DB5"/>
    <w:rsid w:val="00F85018"/>
    <w:rsid w:val="00F85218"/>
    <w:rsid w:val="00F85615"/>
    <w:rsid w:val="00F8571C"/>
    <w:rsid w:val="00F858F0"/>
    <w:rsid w:val="00F85A8A"/>
    <w:rsid w:val="00F85C55"/>
    <w:rsid w:val="00F86586"/>
    <w:rsid w:val="00F868E8"/>
    <w:rsid w:val="00F8693A"/>
    <w:rsid w:val="00F86E92"/>
    <w:rsid w:val="00F87275"/>
    <w:rsid w:val="00F87393"/>
    <w:rsid w:val="00F904AD"/>
    <w:rsid w:val="00F90685"/>
    <w:rsid w:val="00F9185E"/>
    <w:rsid w:val="00F922E3"/>
    <w:rsid w:val="00F9275D"/>
    <w:rsid w:val="00F929FC"/>
    <w:rsid w:val="00F92F0C"/>
    <w:rsid w:val="00F92F2D"/>
    <w:rsid w:val="00F93875"/>
    <w:rsid w:val="00F95583"/>
    <w:rsid w:val="00F955B1"/>
    <w:rsid w:val="00F95D5D"/>
    <w:rsid w:val="00F965BF"/>
    <w:rsid w:val="00F972CB"/>
    <w:rsid w:val="00FA026D"/>
    <w:rsid w:val="00FA13CE"/>
    <w:rsid w:val="00FA217A"/>
    <w:rsid w:val="00FA3044"/>
    <w:rsid w:val="00FA3086"/>
    <w:rsid w:val="00FA40C0"/>
    <w:rsid w:val="00FA5F24"/>
    <w:rsid w:val="00FA651F"/>
    <w:rsid w:val="00FA7341"/>
    <w:rsid w:val="00FB07A7"/>
    <w:rsid w:val="00FB0D2E"/>
    <w:rsid w:val="00FB1038"/>
    <w:rsid w:val="00FB2889"/>
    <w:rsid w:val="00FB2BFC"/>
    <w:rsid w:val="00FB389F"/>
    <w:rsid w:val="00FB59EB"/>
    <w:rsid w:val="00FB63D5"/>
    <w:rsid w:val="00FB663E"/>
    <w:rsid w:val="00FB6716"/>
    <w:rsid w:val="00FC07BD"/>
    <w:rsid w:val="00FC08EE"/>
    <w:rsid w:val="00FC0D22"/>
    <w:rsid w:val="00FC0D94"/>
    <w:rsid w:val="00FC14C4"/>
    <w:rsid w:val="00FC3F38"/>
    <w:rsid w:val="00FC4092"/>
    <w:rsid w:val="00FC614F"/>
    <w:rsid w:val="00FC6C09"/>
    <w:rsid w:val="00FC6E9D"/>
    <w:rsid w:val="00FC751F"/>
    <w:rsid w:val="00FC7AC9"/>
    <w:rsid w:val="00FC7D18"/>
    <w:rsid w:val="00FD01BF"/>
    <w:rsid w:val="00FD0293"/>
    <w:rsid w:val="00FD0F92"/>
    <w:rsid w:val="00FD1663"/>
    <w:rsid w:val="00FD1B0D"/>
    <w:rsid w:val="00FD1CEB"/>
    <w:rsid w:val="00FD27C3"/>
    <w:rsid w:val="00FD298A"/>
    <w:rsid w:val="00FD2F18"/>
    <w:rsid w:val="00FD335F"/>
    <w:rsid w:val="00FD7F78"/>
    <w:rsid w:val="00FE0847"/>
    <w:rsid w:val="00FE09B8"/>
    <w:rsid w:val="00FE0A5A"/>
    <w:rsid w:val="00FE1245"/>
    <w:rsid w:val="00FE125E"/>
    <w:rsid w:val="00FE2B5B"/>
    <w:rsid w:val="00FE3D7B"/>
    <w:rsid w:val="00FE434E"/>
    <w:rsid w:val="00FE4898"/>
    <w:rsid w:val="00FE5F0F"/>
    <w:rsid w:val="00FE5FB9"/>
    <w:rsid w:val="00FE6E67"/>
    <w:rsid w:val="00FE758A"/>
    <w:rsid w:val="00FE7EAE"/>
    <w:rsid w:val="00FF0337"/>
    <w:rsid w:val="00FF181D"/>
    <w:rsid w:val="00FF23D2"/>
    <w:rsid w:val="00FF26AE"/>
    <w:rsid w:val="00FF2DC6"/>
    <w:rsid w:val="00FF2F16"/>
    <w:rsid w:val="00FF2FBA"/>
    <w:rsid w:val="00FF3487"/>
    <w:rsid w:val="00FF3F25"/>
    <w:rsid w:val="00FF4084"/>
    <w:rsid w:val="00FF5400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white,#00535d,#221e1f,#616467"/>
    </o:shapedefaults>
    <o:shapelayout v:ext="edit">
      <o:idmap v:ext="edit" data="1"/>
    </o:shapelayout>
  </w:shapeDefaults>
  <w:decimalSymbol w:val="."/>
  <w:listSeparator w:val=","/>
  <w15:docId w15:val="{BD617D23-2C6B-4C80-946C-82561D9C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nhideWhenUsed="1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qFormat="1"/>
    <w:lsdException w:name="Subtle Reference" w:semiHidden="1" w:uiPriority="31" w:unhideWhenUsed="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FC6C09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qFormat/>
    <w:rsid w:val="008A0E2F"/>
    <w:pPr>
      <w:keepNext/>
      <w:framePr w:vSpace="4082" w:wrap="notBeside" w:vAnchor="page" w:hAnchor="text" w:y="1022"/>
      <w:numPr>
        <w:numId w:val="19"/>
      </w:numPr>
      <w:spacing w:line="840" w:lineRule="exact"/>
      <w:outlineLvl w:val="0"/>
    </w:pPr>
    <w:rPr>
      <w:rFonts w:ascii="Arial" w:eastAsia="맑은 고딕" w:hAnsi="Arial" w:cs="Rix고딕 EB"/>
      <w:b/>
      <w:kern w:val="2"/>
      <w:sz w:val="68"/>
      <w:szCs w:val="68"/>
    </w:rPr>
  </w:style>
  <w:style w:type="paragraph" w:styleId="21">
    <w:name w:val="heading 2"/>
    <w:next w:val="31"/>
    <w:link w:val="2Char"/>
    <w:qFormat/>
    <w:rsid w:val="0034196B"/>
    <w:pPr>
      <w:keepNext/>
      <w:numPr>
        <w:ilvl w:val="1"/>
        <w:numId w:val="19"/>
      </w:numPr>
      <w:spacing w:after="480" w:line="240" w:lineRule="exact"/>
      <w:outlineLvl w:val="1"/>
    </w:pPr>
    <w:rPr>
      <w:rFonts w:ascii="Arial" w:eastAsia="맑은 고딕" w:hAnsi="Arial" w:cs="Rix고딕 EB"/>
      <w:b/>
      <w:kern w:val="2"/>
      <w:sz w:val="24"/>
      <w:szCs w:val="24"/>
    </w:rPr>
  </w:style>
  <w:style w:type="paragraph" w:styleId="31">
    <w:name w:val="heading 3"/>
    <w:next w:val="nNormal"/>
    <w:link w:val="3Char"/>
    <w:qFormat/>
    <w:rsid w:val="008A0E2F"/>
    <w:pPr>
      <w:keepNext/>
      <w:numPr>
        <w:ilvl w:val="2"/>
        <w:numId w:val="19"/>
      </w:numPr>
      <w:spacing w:before="300" w:after="140"/>
      <w:outlineLvl w:val="2"/>
    </w:pPr>
    <w:rPr>
      <w:rFonts w:ascii="Arial" w:eastAsia="맑은 고딕" w:hAnsi="Arial" w:cs="Rix고딕 EB"/>
      <w:b/>
      <w:kern w:val="2"/>
    </w:rPr>
  </w:style>
  <w:style w:type="paragraph" w:styleId="41">
    <w:name w:val="heading 4"/>
    <w:next w:val="nNormal"/>
    <w:link w:val="4Char"/>
    <w:qFormat/>
    <w:rsid w:val="00735517"/>
    <w:pPr>
      <w:keepNext/>
      <w:numPr>
        <w:ilvl w:val="3"/>
        <w:numId w:val="19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3"/>
    <w:next w:val="a3"/>
    <w:link w:val="5Char"/>
    <w:semiHidden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3"/>
    <w:next w:val="a3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3"/>
    <w:next w:val="a3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3"/>
    <w:next w:val="a3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4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4"/>
    <w:link w:val="31"/>
    <w:rsid w:val="008A0E2F"/>
    <w:rPr>
      <w:rFonts w:ascii="Arial" w:eastAsia="맑은 고딕" w:hAnsi="Arial" w:cs="Rix고딕 EB"/>
      <w:b/>
      <w:kern w:val="2"/>
    </w:rPr>
  </w:style>
  <w:style w:type="character" w:customStyle="1" w:styleId="2Char">
    <w:name w:val="제목 2 Char"/>
    <w:basedOn w:val="a4"/>
    <w:link w:val="21"/>
    <w:rsid w:val="0034196B"/>
    <w:rPr>
      <w:rFonts w:ascii="Arial" w:eastAsia="맑은 고딕" w:hAnsi="Arial" w:cs="Rix고딕 EB"/>
      <w:b/>
      <w:kern w:val="2"/>
      <w:sz w:val="24"/>
      <w:szCs w:val="24"/>
    </w:rPr>
  </w:style>
  <w:style w:type="character" w:customStyle="1" w:styleId="1Char">
    <w:name w:val="제목 1 Char"/>
    <w:basedOn w:val="a4"/>
    <w:link w:val="1"/>
    <w:rsid w:val="008A0E2F"/>
    <w:rPr>
      <w:rFonts w:ascii="Arial" w:eastAsia="맑은 고딕" w:hAnsi="Arial" w:cs="Rix고딕 EB"/>
      <w:b/>
      <w:kern w:val="2"/>
      <w:sz w:val="68"/>
      <w:szCs w:val="68"/>
    </w:rPr>
  </w:style>
  <w:style w:type="character" w:customStyle="1" w:styleId="4Char">
    <w:name w:val="제목 4 Char"/>
    <w:basedOn w:val="a4"/>
    <w:link w:val="41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4"/>
    <w:link w:val="51"/>
    <w:semiHidden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4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4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4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4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7">
    <w:name w:val="annotation reference"/>
    <w:basedOn w:val="a4"/>
    <w:semiHidden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4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3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8">
    <w:name w:val="annotation text"/>
    <w:basedOn w:val="a3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4"/>
    <w:link w:val="a8"/>
    <w:semiHidden/>
    <w:rsid w:val="00A133A8"/>
    <w:rPr>
      <w:rFonts w:ascii="Arial" w:eastAsia="맑은 고딕" w:hAnsi="Arial"/>
      <w:kern w:val="2"/>
    </w:rPr>
  </w:style>
  <w:style w:type="paragraph" w:customStyle="1" w:styleId="a9">
    <w:name w:val="그림제목"/>
    <w:basedOn w:val="a3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a">
    <w:name w:val="그림 제목"/>
    <w:basedOn w:val="a9"/>
    <w:semiHidden/>
    <w:unhideWhenUsed/>
    <w:rsid w:val="00DD5323"/>
    <w:pPr>
      <w:ind w:left="784" w:firstLine="280"/>
    </w:pPr>
  </w:style>
  <w:style w:type="paragraph" w:styleId="ab">
    <w:name w:val="annotation subject"/>
    <w:basedOn w:val="a8"/>
    <w:next w:val="a8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b"/>
    <w:semiHidden/>
    <w:rsid w:val="00A133A8"/>
    <w:rPr>
      <w:rFonts w:ascii="Arial" w:eastAsia="맑은 고딕" w:hAnsi="Arial"/>
      <w:b/>
      <w:bCs/>
      <w:kern w:val="2"/>
    </w:rPr>
  </w:style>
  <w:style w:type="paragraph" w:styleId="ac">
    <w:name w:val="Body Text"/>
    <w:basedOn w:val="a3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4"/>
    <w:link w:val="ac"/>
    <w:semiHidden/>
    <w:rsid w:val="00A133A8"/>
    <w:rPr>
      <w:rFonts w:ascii="Arial" w:eastAsia="맑은 고딕" w:hAnsi="Arial"/>
      <w:kern w:val="2"/>
    </w:rPr>
  </w:style>
  <w:style w:type="table" w:styleId="ad">
    <w:name w:val="Table Grid"/>
    <w:basedOn w:val="a5"/>
    <w:uiPriority w:val="1"/>
    <w:rsid w:val="005A195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link w:val="Char2"/>
    <w:uiPriority w:val="99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4"/>
    <w:link w:val="ae"/>
    <w:uiPriority w:val="99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f">
    <w:name w:val="footer"/>
    <w:link w:val="Char3"/>
    <w:uiPriority w:val="2"/>
    <w:rsid w:val="00181FD1"/>
    <w:pPr>
      <w:tabs>
        <w:tab w:val="center" w:pos="4252"/>
        <w:tab w:val="right" w:pos="8504"/>
      </w:tabs>
      <w:snapToGrid w:val="0"/>
      <w:spacing w:after="113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4"/>
    <w:link w:val="af"/>
    <w:uiPriority w:val="2"/>
    <w:rsid w:val="004B5C02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3"/>
    <w:uiPriority w:val="39"/>
    <w:qFormat/>
    <w:rsid w:val="00296AA9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4D144A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0">
    <w:name w:val="Hyperlink"/>
    <w:basedOn w:val="a4"/>
    <w:uiPriority w:val="99"/>
    <w:rsid w:val="00B72CCB"/>
    <w:rPr>
      <w:color w:val="0000FF"/>
      <w:u w:val="single"/>
    </w:rPr>
  </w:style>
  <w:style w:type="paragraph" w:styleId="af1">
    <w:name w:val="Plain Text"/>
    <w:basedOn w:val="a3"/>
    <w:link w:val="Char4"/>
    <w:semiHidden/>
    <w:rsid w:val="0082057D"/>
    <w:rPr>
      <w:rFonts w:hAnsi="Courier New" w:cs="Courier New"/>
    </w:rPr>
  </w:style>
  <w:style w:type="character" w:customStyle="1" w:styleId="af2">
    <w:name w:val="대제목"/>
    <w:basedOn w:val="a4"/>
    <w:semiHidden/>
    <w:rsid w:val="0082057D"/>
    <w:rPr>
      <w:rFonts w:ascii="돋움" w:eastAsia="돋움" w:hAnsi="돋움"/>
      <w:b/>
      <w:bCs/>
      <w:sz w:val="52"/>
    </w:rPr>
  </w:style>
  <w:style w:type="paragraph" w:customStyle="1" w:styleId="af3">
    <w:name w:val="소제목"/>
    <w:basedOn w:val="a3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c"/>
    <w:semiHidden/>
    <w:unhideWhenUsed/>
    <w:rsid w:val="0082057D"/>
    <w:pPr>
      <w:ind w:leftChars="400" w:left="800"/>
    </w:pPr>
    <w:rPr>
      <w:rFonts w:cs="바탕"/>
    </w:rPr>
  </w:style>
  <w:style w:type="paragraph" w:styleId="af4">
    <w:name w:val="List Paragraph"/>
    <w:basedOn w:val="a3"/>
    <w:uiPriority w:val="99"/>
    <w:qFormat/>
    <w:rsid w:val="00D335F5"/>
    <w:pPr>
      <w:ind w:leftChars="400" w:left="800"/>
    </w:pPr>
  </w:style>
  <w:style w:type="paragraph" w:styleId="af5">
    <w:name w:val="Document Map"/>
    <w:basedOn w:val="a3"/>
    <w:link w:val="Char5"/>
    <w:semiHidden/>
    <w:rsid w:val="001B3F83"/>
    <w:pPr>
      <w:shd w:val="clear" w:color="auto" w:fill="000080"/>
    </w:pPr>
  </w:style>
  <w:style w:type="paragraph" w:styleId="32">
    <w:name w:val="toc 3"/>
    <w:next w:val="a3"/>
    <w:uiPriority w:val="39"/>
    <w:qFormat/>
    <w:rsid w:val="007A1277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6">
    <w:name w:val="Date"/>
    <w:basedOn w:val="a3"/>
    <w:next w:val="a3"/>
    <w:link w:val="Char6"/>
    <w:semiHidden/>
    <w:rsid w:val="001D1A3B"/>
  </w:style>
  <w:style w:type="paragraph" w:styleId="af7">
    <w:name w:val="footnote text"/>
    <w:link w:val="Char7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8">
    <w:name w:val="footnote reference"/>
    <w:basedOn w:val="a4"/>
    <w:semiHidden/>
    <w:rsid w:val="007C35E9"/>
    <w:rPr>
      <w:vertAlign w:val="superscript"/>
    </w:rPr>
  </w:style>
  <w:style w:type="paragraph" w:styleId="af9">
    <w:name w:val="Balloon Text"/>
    <w:basedOn w:val="a3"/>
    <w:link w:val="Char8"/>
    <w:semiHidden/>
    <w:rsid w:val="0094424D"/>
    <w:rPr>
      <w:sz w:val="18"/>
      <w:szCs w:val="18"/>
    </w:rPr>
  </w:style>
  <w:style w:type="paragraph" w:styleId="afa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0F682E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b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c">
    <w:name w:val="page number"/>
    <w:basedOn w:val="a4"/>
    <w:semiHidden/>
    <w:rsid w:val="00B72CCB"/>
  </w:style>
  <w:style w:type="paragraph" w:customStyle="1" w:styleId="nCvrTitle">
    <w:name w:val="nCvrTitle"/>
    <w:basedOn w:val="a3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">
    <w:name w:val="nBxTitle"/>
    <w:basedOn w:val="nBxText"/>
    <w:next w:val="nBxText"/>
    <w:uiPriority w:val="1"/>
    <w:qFormat/>
    <w:rsid w:val="003971E7"/>
    <w:pPr>
      <w:spacing w:before="100" w:after="100" w:line="264" w:lineRule="auto"/>
    </w:pPr>
    <w:rPr>
      <w:rFonts w:hAnsi="맑은 고딕"/>
      <w:b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19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19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2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2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7708B9"/>
    <w:pPr>
      <w:shd w:val="clear" w:color="auto" w:fill="D9D9D9" w:themeFill="background1" w:themeFillShade="D9"/>
      <w:spacing w:line="240" w:lineRule="auto"/>
      <w:contextualSpacing/>
    </w:pPr>
    <w:rPr>
      <w:rFonts w:ascii="Courier New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7708B9"/>
    <w:rPr>
      <w:rFonts w:ascii="Courier New" w:eastAsia="맑은 고딕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5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d">
    <w:name w:val="table of figures"/>
    <w:next w:val="a3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e">
    <w:name w:val="No Spacing"/>
    <w:link w:val="Char9"/>
    <w:uiPriority w:val="8"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9">
    <w:name w:val="간격 없음 Char"/>
    <w:basedOn w:val="a4"/>
    <w:link w:val="afe"/>
    <w:uiPriority w:val="8"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f">
    <w:name w:val="Title"/>
    <w:basedOn w:val="a3"/>
    <w:next w:val="a3"/>
    <w:link w:val="Chara"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a">
    <w:name w:val="제목 Char"/>
    <w:basedOn w:val="a4"/>
    <w:link w:val="aff"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0">
    <w:name w:val="Subtitle"/>
    <w:basedOn w:val="a3"/>
    <w:next w:val="a3"/>
    <w:link w:val="Charb"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b">
    <w:name w:val="부제 Char"/>
    <w:basedOn w:val="a4"/>
    <w:link w:val="aff0"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1">
    <w:name w:val="Strong"/>
    <w:qFormat/>
    <w:rsid w:val="00D335F5"/>
    <w:rPr>
      <w:b/>
      <w:bCs/>
    </w:rPr>
  </w:style>
  <w:style w:type="character" w:styleId="aff2">
    <w:name w:val="Emphasis"/>
    <w:qFormat/>
    <w:rsid w:val="00D335F5"/>
    <w:rPr>
      <w:i/>
      <w:iCs/>
    </w:rPr>
  </w:style>
  <w:style w:type="paragraph" w:styleId="aff3">
    <w:name w:val="Quote"/>
    <w:basedOn w:val="a3"/>
    <w:next w:val="a3"/>
    <w:link w:val="Charc"/>
    <w:uiPriority w:val="29"/>
    <w:qFormat/>
    <w:rsid w:val="00D335F5"/>
    <w:rPr>
      <w:i/>
      <w:iCs/>
      <w:color w:val="000000" w:themeColor="text1"/>
    </w:rPr>
  </w:style>
  <w:style w:type="character" w:customStyle="1" w:styleId="Charc">
    <w:name w:val="인용 Char"/>
    <w:basedOn w:val="a4"/>
    <w:link w:val="aff3"/>
    <w:uiPriority w:val="29"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4">
    <w:name w:val="Intense Quote"/>
    <w:basedOn w:val="a3"/>
    <w:next w:val="a3"/>
    <w:link w:val="Chard"/>
    <w:uiPriority w:val="30"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d">
    <w:name w:val="강한 인용 Char"/>
    <w:basedOn w:val="a4"/>
    <w:link w:val="aff4"/>
    <w:uiPriority w:val="30"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5">
    <w:name w:val="Subtle Emphasis"/>
    <w:uiPriority w:val="19"/>
    <w:unhideWhenUsed/>
    <w:qFormat/>
    <w:rsid w:val="00D335F5"/>
    <w:rPr>
      <w:i/>
      <w:iCs/>
      <w:color w:val="808080" w:themeColor="text1" w:themeTint="7F"/>
    </w:rPr>
  </w:style>
  <w:style w:type="character" w:styleId="aff6">
    <w:name w:val="Intense Emphasis"/>
    <w:uiPriority w:val="21"/>
    <w:qFormat/>
    <w:rsid w:val="00D335F5"/>
    <w:rPr>
      <w:b/>
      <w:bCs/>
      <w:i/>
      <w:iCs/>
      <w:color w:val="4F81BD" w:themeColor="accent1"/>
    </w:rPr>
  </w:style>
  <w:style w:type="character" w:styleId="aff7">
    <w:name w:val="Subtle Reference"/>
    <w:uiPriority w:val="31"/>
    <w:unhideWhenUsed/>
    <w:qFormat/>
    <w:rsid w:val="00D335F5"/>
    <w:rPr>
      <w:smallCaps/>
      <w:color w:val="C0504D" w:themeColor="accent2"/>
      <w:u w:val="single"/>
    </w:rPr>
  </w:style>
  <w:style w:type="character" w:styleId="aff8">
    <w:name w:val="Intense Reference"/>
    <w:uiPriority w:val="32"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9">
    <w:name w:val="Book Title"/>
    <w:uiPriority w:val="33"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맑은 고딕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5"/>
    <w:uiPriority w:val="99"/>
    <w:qFormat/>
    <w:rsid w:val="00B44CF7"/>
    <w:rPr>
      <w:rFonts w:ascii="맑은 고딕" w:eastAsia="맑은 고딕" w:hAnsi="맑은 고딕" w:cs="Rix고딕 L"/>
      <w:sz w:val="18"/>
      <w:szCs w:val="18"/>
    </w:rPr>
    <w:tblPr>
      <w:tblInd w:w="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BA0B19"/>
    <w:tblPr>
      <w:tblInd w:w="72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BoxIcon">
    <w:name w:val="nBoxIcon"/>
    <w:basedOn w:val="nBxTitle"/>
    <w:uiPriority w:val="2"/>
    <w:qFormat/>
    <w:rsid w:val="00BA0B19"/>
    <w:pPr>
      <w:jc w:val="center"/>
    </w:p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pendTitle1">
    <w:name w:val="nAppendTitle1"/>
    <w:basedOn w:val="1"/>
    <w:next w:val="nAppendTitle2"/>
    <w:uiPriority w:val="8"/>
    <w:qFormat/>
    <w:rsid w:val="004D204B"/>
    <w:pPr>
      <w:framePr w:wrap="notBeside"/>
      <w:numPr>
        <w:ilvl w:val="6"/>
      </w:numPr>
      <w:suppressOverlap/>
    </w:pPr>
  </w:style>
  <w:style w:type="paragraph" w:customStyle="1" w:styleId="nAppendTitle2">
    <w:name w:val="nAppendTitle2"/>
    <w:basedOn w:val="21"/>
    <w:next w:val="nAppendTitle3"/>
    <w:uiPriority w:val="8"/>
    <w:qFormat/>
    <w:rsid w:val="000D0ABE"/>
    <w:pPr>
      <w:numPr>
        <w:ilvl w:val="7"/>
      </w:numPr>
    </w:pPr>
  </w:style>
  <w:style w:type="paragraph" w:customStyle="1" w:styleId="nAppendTitle3">
    <w:name w:val="nAppendTitle3"/>
    <w:basedOn w:val="31"/>
    <w:next w:val="nNormal"/>
    <w:uiPriority w:val="8"/>
    <w:qFormat/>
    <w:rsid w:val="00497215"/>
    <w:pPr>
      <w:numPr>
        <w:ilvl w:val="8"/>
      </w:numPr>
    </w:pPr>
  </w:style>
  <w:style w:type="paragraph" w:customStyle="1" w:styleId="nAppendTitle4">
    <w:name w:val="nAppendTitle4"/>
    <w:basedOn w:val="41"/>
    <w:next w:val="nNormal"/>
    <w:uiPriority w:val="8"/>
    <w:qFormat/>
    <w:rsid w:val="008A0E2F"/>
    <w:pPr>
      <w:numPr>
        <w:ilvl w:val="0"/>
        <w:numId w:val="0"/>
      </w:numPr>
      <w:ind w:left="720"/>
      <w:outlineLvl w:val="9"/>
    </w:pPr>
  </w:style>
  <w:style w:type="paragraph" w:customStyle="1" w:styleId="nApiSubTitle">
    <w:name w:val="nApiSubTitle"/>
    <w:basedOn w:val="41"/>
    <w:uiPriority w:val="1"/>
    <w:qFormat/>
    <w:rsid w:val="00DF29DB"/>
    <w:pPr>
      <w:numPr>
        <w:ilvl w:val="0"/>
        <w:numId w:val="0"/>
      </w:numPr>
      <w:ind w:left="720"/>
    </w:pPr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4"/>
    <w:uiPriority w:val="2"/>
    <w:qFormat/>
    <w:rsid w:val="00BA0B19"/>
    <w:rPr>
      <w:b/>
    </w:rPr>
  </w:style>
  <w:style w:type="character" w:customStyle="1" w:styleId="nCodeParam">
    <w:name w:val="nCodeParam"/>
    <w:basedOn w:val="a4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4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6"/>
    <w:rsid w:val="009810E9"/>
    <w:pPr>
      <w:numPr>
        <w:numId w:val="5"/>
      </w:numPr>
    </w:pPr>
  </w:style>
  <w:style w:type="numbering" w:styleId="1ai">
    <w:name w:val="Outline List 1"/>
    <w:basedOn w:val="a6"/>
    <w:rsid w:val="009810E9"/>
    <w:pPr>
      <w:numPr>
        <w:numId w:val="6"/>
      </w:numPr>
    </w:pPr>
  </w:style>
  <w:style w:type="paragraph" w:styleId="affa">
    <w:name w:val="Note Heading"/>
    <w:basedOn w:val="a3"/>
    <w:next w:val="a3"/>
    <w:link w:val="Chare"/>
    <w:semiHidden/>
    <w:unhideWhenUsed/>
    <w:rsid w:val="009810E9"/>
    <w:pPr>
      <w:jc w:val="center"/>
    </w:pPr>
  </w:style>
  <w:style w:type="character" w:customStyle="1" w:styleId="Chare">
    <w:name w:val="각주/미주 머리글 Char"/>
    <w:basedOn w:val="a4"/>
    <w:link w:val="affa"/>
    <w:semiHidden/>
    <w:rsid w:val="009810E9"/>
    <w:rPr>
      <w:rFonts w:ascii="Arial" w:eastAsia="맑은 고딕" w:hAnsi="Arial"/>
      <w:kern w:val="2"/>
    </w:rPr>
  </w:style>
  <w:style w:type="paragraph" w:styleId="affb">
    <w:name w:val="table of authorities"/>
    <w:basedOn w:val="a3"/>
    <w:next w:val="a3"/>
    <w:semiHidden/>
    <w:rsid w:val="009810E9"/>
    <w:pPr>
      <w:ind w:left="425" w:hanging="425"/>
    </w:pPr>
  </w:style>
  <w:style w:type="paragraph" w:styleId="affc">
    <w:name w:val="toa heading"/>
    <w:basedOn w:val="a3"/>
    <w:next w:val="a3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3"/>
    <w:semiHidden/>
    <w:rsid w:val="009810E9"/>
    <w:pPr>
      <w:numPr>
        <w:numId w:val="7"/>
      </w:numPr>
      <w:contextualSpacing/>
    </w:pPr>
  </w:style>
  <w:style w:type="paragraph" w:styleId="20">
    <w:name w:val="List Bullet 2"/>
    <w:basedOn w:val="a3"/>
    <w:semiHidden/>
    <w:rsid w:val="009810E9"/>
    <w:pPr>
      <w:numPr>
        <w:numId w:val="8"/>
      </w:numPr>
      <w:contextualSpacing/>
    </w:pPr>
  </w:style>
  <w:style w:type="paragraph" w:styleId="30">
    <w:name w:val="List Bullet 3"/>
    <w:basedOn w:val="a3"/>
    <w:semiHidden/>
    <w:rsid w:val="009810E9"/>
    <w:pPr>
      <w:numPr>
        <w:numId w:val="9"/>
      </w:numPr>
      <w:contextualSpacing/>
    </w:pPr>
  </w:style>
  <w:style w:type="paragraph" w:styleId="40">
    <w:name w:val="List Bullet 4"/>
    <w:basedOn w:val="a3"/>
    <w:semiHidden/>
    <w:rsid w:val="009810E9"/>
    <w:pPr>
      <w:numPr>
        <w:numId w:val="10"/>
      </w:numPr>
      <w:contextualSpacing/>
    </w:pPr>
  </w:style>
  <w:style w:type="paragraph" w:styleId="50">
    <w:name w:val="List Bullet 5"/>
    <w:basedOn w:val="a3"/>
    <w:semiHidden/>
    <w:rsid w:val="009810E9"/>
    <w:pPr>
      <w:numPr>
        <w:numId w:val="11"/>
      </w:numPr>
      <w:contextualSpacing/>
    </w:pPr>
  </w:style>
  <w:style w:type="paragraph" w:styleId="affd">
    <w:name w:val="macro"/>
    <w:link w:val="Charf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f">
    <w:name w:val="매크로 텍스트 Char"/>
    <w:basedOn w:val="a4"/>
    <w:link w:val="affd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e">
    <w:name w:val="Closing"/>
    <w:basedOn w:val="a3"/>
    <w:link w:val="Charf0"/>
    <w:semiHidden/>
    <w:rsid w:val="009810E9"/>
    <w:pPr>
      <w:ind w:left="4252"/>
    </w:pPr>
  </w:style>
  <w:style w:type="character" w:customStyle="1" w:styleId="Charf0">
    <w:name w:val="맺음말 Char"/>
    <w:basedOn w:val="a4"/>
    <w:link w:val="affe"/>
    <w:semiHidden/>
    <w:rsid w:val="009810E9"/>
    <w:rPr>
      <w:rFonts w:ascii="Arial" w:eastAsia="맑은 고딕" w:hAnsi="Arial"/>
      <w:kern w:val="2"/>
    </w:rPr>
  </w:style>
  <w:style w:type="paragraph" w:styleId="afff">
    <w:name w:val="Message Header"/>
    <w:basedOn w:val="a3"/>
    <w:link w:val="Charf1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메시지 머리글 Char"/>
    <w:basedOn w:val="a4"/>
    <w:link w:val="afff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0">
    <w:name w:val="List"/>
    <w:basedOn w:val="a3"/>
    <w:semiHidden/>
    <w:rsid w:val="009810E9"/>
    <w:pPr>
      <w:ind w:left="425" w:hanging="425"/>
      <w:contextualSpacing/>
    </w:pPr>
  </w:style>
  <w:style w:type="paragraph" w:styleId="23">
    <w:name w:val="List 2"/>
    <w:basedOn w:val="a3"/>
    <w:semiHidden/>
    <w:rsid w:val="009810E9"/>
    <w:pPr>
      <w:ind w:left="851" w:hanging="425"/>
      <w:contextualSpacing/>
    </w:pPr>
  </w:style>
  <w:style w:type="paragraph" w:styleId="33">
    <w:name w:val="List 3"/>
    <w:basedOn w:val="a3"/>
    <w:semiHidden/>
    <w:rsid w:val="009810E9"/>
    <w:pPr>
      <w:ind w:left="1276" w:hanging="425"/>
      <w:contextualSpacing/>
    </w:pPr>
  </w:style>
  <w:style w:type="paragraph" w:styleId="43">
    <w:name w:val="List 4"/>
    <w:basedOn w:val="a3"/>
    <w:semiHidden/>
    <w:rsid w:val="009810E9"/>
    <w:pPr>
      <w:ind w:left="1701" w:hanging="425"/>
      <w:contextualSpacing/>
    </w:pPr>
  </w:style>
  <w:style w:type="paragraph" w:styleId="53">
    <w:name w:val="List 5"/>
    <w:basedOn w:val="a3"/>
    <w:semiHidden/>
    <w:rsid w:val="009810E9"/>
    <w:pPr>
      <w:ind w:left="2126" w:hanging="425"/>
      <w:contextualSpacing/>
    </w:pPr>
  </w:style>
  <w:style w:type="paragraph" w:styleId="afff1">
    <w:name w:val="List Continue"/>
    <w:basedOn w:val="a3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3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3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3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3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3"/>
    <w:link w:val="HTMLChar"/>
    <w:semiHidden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4"/>
    <w:link w:val="HTML"/>
    <w:semiHidden/>
    <w:rsid w:val="009810E9"/>
    <w:rPr>
      <w:rFonts w:ascii="Courier New" w:eastAsia="맑은 고딕" w:hAnsi="Courier New" w:cs="Courier New"/>
      <w:kern w:val="2"/>
    </w:rPr>
  </w:style>
  <w:style w:type="character" w:styleId="afff2">
    <w:name w:val="endnote reference"/>
    <w:basedOn w:val="a4"/>
    <w:semiHidden/>
    <w:rsid w:val="009810E9"/>
    <w:rPr>
      <w:vertAlign w:val="superscript"/>
    </w:rPr>
  </w:style>
  <w:style w:type="paragraph" w:styleId="afff3">
    <w:name w:val="endnote text"/>
    <w:basedOn w:val="a3"/>
    <w:link w:val="Charf2"/>
    <w:semiHidden/>
    <w:rsid w:val="009810E9"/>
    <w:pPr>
      <w:snapToGrid w:val="0"/>
      <w:jc w:val="left"/>
    </w:pPr>
  </w:style>
  <w:style w:type="character" w:customStyle="1" w:styleId="Charf2">
    <w:name w:val="미주 텍스트 Char"/>
    <w:basedOn w:val="a4"/>
    <w:link w:val="afff3"/>
    <w:semiHidden/>
    <w:rsid w:val="009810E9"/>
    <w:rPr>
      <w:rFonts w:ascii="Arial" w:eastAsia="맑은 고딕" w:hAnsi="Arial"/>
      <w:kern w:val="2"/>
    </w:rPr>
  </w:style>
  <w:style w:type="paragraph" w:styleId="afff4">
    <w:name w:val="envelope return"/>
    <w:basedOn w:val="a3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3"/>
    <w:semiHidden/>
    <w:unhideWhenUsed/>
    <w:rsid w:val="009810E9"/>
    <w:pPr>
      <w:numPr>
        <w:numId w:val="12"/>
      </w:numPr>
      <w:contextualSpacing/>
    </w:pPr>
  </w:style>
  <w:style w:type="paragraph" w:styleId="2">
    <w:name w:val="List Number 2"/>
    <w:basedOn w:val="a3"/>
    <w:semiHidden/>
    <w:unhideWhenUsed/>
    <w:rsid w:val="009810E9"/>
    <w:pPr>
      <w:numPr>
        <w:numId w:val="13"/>
      </w:numPr>
      <w:contextualSpacing/>
    </w:pPr>
  </w:style>
  <w:style w:type="paragraph" w:styleId="3">
    <w:name w:val="List Number 3"/>
    <w:basedOn w:val="a3"/>
    <w:semiHidden/>
    <w:unhideWhenUsed/>
    <w:rsid w:val="009810E9"/>
    <w:pPr>
      <w:numPr>
        <w:numId w:val="14"/>
      </w:numPr>
      <w:contextualSpacing/>
    </w:pPr>
  </w:style>
  <w:style w:type="paragraph" w:styleId="4">
    <w:name w:val="List Number 4"/>
    <w:basedOn w:val="a3"/>
    <w:semiHidden/>
    <w:unhideWhenUsed/>
    <w:rsid w:val="009810E9"/>
    <w:pPr>
      <w:numPr>
        <w:numId w:val="15"/>
      </w:numPr>
      <w:contextualSpacing/>
    </w:pPr>
  </w:style>
  <w:style w:type="paragraph" w:styleId="5">
    <w:name w:val="List Number 5"/>
    <w:basedOn w:val="a3"/>
    <w:semiHidden/>
    <w:unhideWhenUsed/>
    <w:rsid w:val="009810E9"/>
    <w:pPr>
      <w:numPr>
        <w:numId w:val="16"/>
      </w:numPr>
      <w:contextualSpacing/>
    </w:pPr>
  </w:style>
  <w:style w:type="paragraph" w:styleId="25">
    <w:name w:val="Body Text 2"/>
    <w:basedOn w:val="a3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4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3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4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Indent"/>
    <w:basedOn w:val="a3"/>
    <w:link w:val="Charf3"/>
    <w:semiHidden/>
    <w:unhideWhenUsed/>
    <w:rsid w:val="009810E9"/>
    <w:pPr>
      <w:spacing w:after="180"/>
      <w:ind w:left="851"/>
    </w:pPr>
  </w:style>
  <w:style w:type="character" w:customStyle="1" w:styleId="Charf3">
    <w:name w:val="본문 들여쓰기 Char"/>
    <w:basedOn w:val="a4"/>
    <w:link w:val="afff5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3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4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3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4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6">
    <w:name w:val="Body Text First Indent"/>
    <w:basedOn w:val="ac"/>
    <w:link w:val="Charf4"/>
    <w:semiHidden/>
    <w:unhideWhenUsed/>
    <w:rsid w:val="009810E9"/>
    <w:pPr>
      <w:ind w:firstLine="210"/>
    </w:pPr>
  </w:style>
  <w:style w:type="character" w:customStyle="1" w:styleId="Charf4">
    <w:name w:val="본문 첫 줄 들여쓰기 Char"/>
    <w:basedOn w:val="Char1"/>
    <w:link w:val="afff6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5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f3"/>
    <w:link w:val="27"/>
    <w:semiHidden/>
    <w:rsid w:val="009810E9"/>
    <w:rPr>
      <w:rFonts w:ascii="Arial" w:eastAsia="맑은 고딕" w:hAnsi="Arial"/>
      <w:kern w:val="2"/>
    </w:rPr>
  </w:style>
  <w:style w:type="paragraph" w:styleId="afff7">
    <w:name w:val="Block Text"/>
    <w:basedOn w:val="a3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3"/>
    <w:next w:val="a3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3"/>
    <w:next w:val="a3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3"/>
    <w:next w:val="a3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3"/>
    <w:next w:val="a3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3"/>
    <w:next w:val="a3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3"/>
    <w:next w:val="a3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3"/>
    <w:next w:val="a3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3"/>
    <w:next w:val="a3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3"/>
    <w:next w:val="a3"/>
    <w:autoRedefine/>
    <w:semiHidden/>
    <w:unhideWhenUsed/>
    <w:rsid w:val="009810E9"/>
    <w:pPr>
      <w:ind w:left="3825" w:hanging="425"/>
    </w:pPr>
  </w:style>
  <w:style w:type="paragraph" w:styleId="afff8">
    <w:name w:val="index heading"/>
    <w:basedOn w:val="a3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9">
    <w:name w:val="Signature"/>
    <w:basedOn w:val="a3"/>
    <w:link w:val="Charf5"/>
    <w:semiHidden/>
    <w:unhideWhenUsed/>
    <w:rsid w:val="009810E9"/>
    <w:pPr>
      <w:ind w:left="4252"/>
    </w:pPr>
  </w:style>
  <w:style w:type="character" w:customStyle="1" w:styleId="Charf5">
    <w:name w:val="서명 Char"/>
    <w:basedOn w:val="a4"/>
    <w:link w:val="afff9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a">
    <w:name w:val="FollowedHyperlink"/>
    <w:basedOn w:val="a4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5"/>
    <w:uiPriority w:val="60"/>
    <w:rsid w:val="009810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5"/>
    <w:uiPriority w:val="60"/>
    <w:rsid w:val="009810E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5"/>
    <w:uiPriority w:val="60"/>
    <w:rsid w:val="009810E9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5"/>
    <w:uiPriority w:val="60"/>
    <w:rsid w:val="009810E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5"/>
    <w:uiPriority w:val="60"/>
    <w:rsid w:val="009810E9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5"/>
    <w:uiPriority w:val="60"/>
    <w:rsid w:val="009810E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5"/>
    <w:uiPriority w:val="60"/>
    <w:rsid w:val="009810E9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b">
    <w:name w:val="Salutation"/>
    <w:basedOn w:val="a3"/>
    <w:next w:val="a3"/>
    <w:link w:val="Charf6"/>
    <w:semiHidden/>
    <w:rsid w:val="009810E9"/>
  </w:style>
  <w:style w:type="character" w:customStyle="1" w:styleId="Charf6">
    <w:name w:val="인사말 Char"/>
    <w:basedOn w:val="a4"/>
    <w:link w:val="afffb"/>
    <w:semiHidden/>
    <w:rsid w:val="009810E9"/>
    <w:rPr>
      <w:rFonts w:ascii="Arial" w:eastAsia="맑은 고딕" w:hAnsi="Arial"/>
      <w:kern w:val="2"/>
    </w:rPr>
  </w:style>
  <w:style w:type="paragraph" w:styleId="afffc">
    <w:name w:val="Normal (Web)"/>
    <w:basedOn w:val="a3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d">
    <w:name w:val="Placeholder Text"/>
    <w:basedOn w:val="a4"/>
    <w:uiPriority w:val="99"/>
    <w:semiHidden/>
    <w:rsid w:val="009810E9"/>
    <w:rPr>
      <w:color w:val="808080"/>
    </w:rPr>
  </w:style>
  <w:style w:type="numbering" w:styleId="a1">
    <w:name w:val="Outline List 3"/>
    <w:basedOn w:val="a6"/>
    <w:rsid w:val="009810E9"/>
    <w:pPr>
      <w:numPr>
        <w:numId w:val="17"/>
      </w:numPr>
    </w:pPr>
  </w:style>
  <w:style w:type="paragraph" w:styleId="afffe">
    <w:name w:val="E-mail Signature"/>
    <w:basedOn w:val="a3"/>
    <w:link w:val="Charf7"/>
    <w:semiHidden/>
    <w:unhideWhenUsed/>
    <w:rsid w:val="009810E9"/>
  </w:style>
  <w:style w:type="character" w:customStyle="1" w:styleId="Charf7">
    <w:name w:val="전자 메일 서명 Char"/>
    <w:basedOn w:val="a4"/>
    <w:link w:val="afffe"/>
    <w:semiHidden/>
    <w:rsid w:val="009810E9"/>
    <w:rPr>
      <w:rFonts w:ascii="Arial" w:eastAsia="맑은 고딕" w:hAnsi="Arial"/>
      <w:kern w:val="2"/>
    </w:rPr>
  </w:style>
  <w:style w:type="paragraph" w:styleId="affff">
    <w:name w:val="envelope address"/>
    <w:basedOn w:val="a3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0">
    <w:name w:val="line number"/>
    <w:basedOn w:val="a4"/>
    <w:semiHidden/>
    <w:unhideWhenUsed/>
    <w:rsid w:val="009810E9"/>
  </w:style>
  <w:style w:type="table" w:customStyle="1" w:styleId="110">
    <w:name w:val="중간 눈금 1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1">
    <w:name w:val="Bibliography"/>
    <w:basedOn w:val="a3"/>
    <w:next w:val="a3"/>
    <w:uiPriority w:val="37"/>
    <w:semiHidden/>
    <w:rsid w:val="009810E9"/>
  </w:style>
  <w:style w:type="table" w:styleId="311">
    <w:name w:val="Table 3D effects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Elegant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5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Table Professional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4">
    <w:name w:val="Table Theme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ff5">
    <w:name w:val="Table Contemporary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6">
    <w:name w:val="Normal Indent"/>
    <w:basedOn w:val="a3"/>
    <w:semiHidden/>
    <w:unhideWhenUsed/>
    <w:rsid w:val="009810E9"/>
    <w:pPr>
      <w:ind w:left="800"/>
    </w:pPr>
  </w:style>
  <w:style w:type="character" w:styleId="HTML0">
    <w:name w:val="HTML Acronym"/>
    <w:basedOn w:val="a4"/>
    <w:uiPriority w:val="8"/>
    <w:semiHidden/>
    <w:unhideWhenUsed/>
    <w:rsid w:val="009810E9"/>
  </w:style>
  <w:style w:type="character" w:styleId="HTML1">
    <w:name w:val="HTML Variable"/>
    <w:basedOn w:val="a4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4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4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4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3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4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3"/>
    <w:uiPriority w:val="39"/>
    <w:semiHidden/>
    <w:unhideWhenUsed/>
    <w:qFormat/>
    <w:rsid w:val="009810E9"/>
    <w:pPr>
      <w:framePr w:vSpace="0" w:wrap="auto" w:vAnchor="margin" w:yAlign="inline"/>
      <w:widowControl w:val="0"/>
      <w:numPr>
        <w:numId w:val="0"/>
      </w:numPr>
      <w:wordWrap w:val="0"/>
      <w:autoSpaceDE w:val="0"/>
      <w:autoSpaceDN w:val="0"/>
      <w:spacing w:line="240" w:lineRule="auto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771D5D"/>
    <w:pPr>
      <w:pBdr>
        <w:top w:val="dashSmallGap" w:sz="4" w:space="1" w:color="7F7F7F" w:themeColor="text1" w:themeTint="80"/>
        <w:left w:val="dashSmallGap" w:sz="4" w:space="4" w:color="7F7F7F" w:themeColor="text1" w:themeTint="80"/>
        <w:bottom w:val="dashSmallGap" w:sz="4" w:space="1" w:color="7F7F7F" w:themeColor="text1" w:themeTint="80"/>
        <w:right w:val="dashSmallGap" w:sz="4" w:space="4" w:color="7F7F7F" w:themeColor="text1" w:themeTint="80"/>
      </w:pBd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0F682E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character" w:customStyle="1" w:styleId="nBxTextChar">
    <w:name w:val="nBxText Char"/>
    <w:basedOn w:val="a4"/>
    <w:link w:val="nBxText"/>
    <w:uiPriority w:val="1"/>
    <w:rsid w:val="000F682E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0F682E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orning">
    <w:name w:val="nBxTitleWorning"/>
    <w:basedOn w:val="nBxTitleNotice"/>
    <w:qFormat/>
    <w:rsid w:val="000F682E"/>
    <w:rPr>
      <w:color w:val="000000" w:themeColor="text1"/>
    </w:rPr>
  </w:style>
  <w:style w:type="paragraph" w:customStyle="1" w:styleId="coverwrap1">
    <w:name w:val="coverwrap1"/>
    <w:basedOn w:val="a3"/>
    <w:rsid w:val="004078D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8">
    <w:name w:val="풍선 도움말 텍스트 Char"/>
    <w:basedOn w:val="a4"/>
    <w:link w:val="af9"/>
    <w:semiHidden/>
    <w:rsid w:val="00365181"/>
    <w:rPr>
      <w:rFonts w:ascii="Arial" w:eastAsia="맑은 고딕" w:hAnsi="Arial"/>
      <w:kern w:val="2"/>
      <w:sz w:val="18"/>
      <w:szCs w:val="18"/>
    </w:rPr>
  </w:style>
  <w:style w:type="character" w:customStyle="1" w:styleId="Char5">
    <w:name w:val="문서 구조 Char"/>
    <w:basedOn w:val="a4"/>
    <w:link w:val="af5"/>
    <w:semiHidden/>
    <w:rsid w:val="00365181"/>
    <w:rPr>
      <w:rFonts w:ascii="Arial" w:eastAsia="맑은 고딕" w:hAnsi="Arial"/>
      <w:kern w:val="2"/>
      <w:shd w:val="clear" w:color="auto" w:fill="000080"/>
    </w:rPr>
  </w:style>
  <w:style w:type="character" w:customStyle="1" w:styleId="Char4">
    <w:name w:val="글자만 Char"/>
    <w:basedOn w:val="a4"/>
    <w:link w:val="af1"/>
    <w:semiHidden/>
    <w:rsid w:val="00365181"/>
    <w:rPr>
      <w:rFonts w:ascii="Arial" w:eastAsia="맑은 고딕" w:hAnsi="Courier New" w:cs="Courier New"/>
      <w:kern w:val="2"/>
    </w:rPr>
  </w:style>
  <w:style w:type="character" w:customStyle="1" w:styleId="Char6">
    <w:name w:val="날짜 Char"/>
    <w:basedOn w:val="a4"/>
    <w:link w:val="af6"/>
    <w:semiHidden/>
    <w:rsid w:val="00365181"/>
    <w:rPr>
      <w:rFonts w:ascii="Arial" w:eastAsia="맑은 고딕" w:hAnsi="Arial"/>
      <w:kern w:val="2"/>
    </w:rPr>
  </w:style>
  <w:style w:type="character" w:customStyle="1" w:styleId="Char7">
    <w:name w:val="각주 텍스트 Char"/>
    <w:basedOn w:val="a4"/>
    <w:link w:val="af7"/>
    <w:semiHidden/>
    <w:rsid w:val="00365181"/>
    <w:rPr>
      <w:rFonts w:ascii="맑은 고딕" w:eastAsia="맑은 고딕" w:hAnsi="맑은 고딕" w:cs="Rix고딕 L"/>
      <w:kern w:val="2"/>
      <w:sz w:val="14"/>
      <w:szCs w:val="14"/>
    </w:rPr>
  </w:style>
  <w:style w:type="character" w:customStyle="1" w:styleId="nInput">
    <w:name w:val="nInput"/>
    <w:basedOn w:val="a4"/>
    <w:uiPriority w:val="1"/>
    <w:rsid w:val="00073390"/>
    <w:rPr>
      <w:i/>
    </w:rPr>
  </w:style>
  <w:style w:type="paragraph" w:customStyle="1" w:styleId="nBxList">
    <w:name w:val="nBxList"/>
    <w:basedOn w:val="nBxText"/>
    <w:qFormat/>
    <w:rsid w:val="00921559"/>
    <w:pPr>
      <w:numPr>
        <w:numId w:val="20"/>
      </w:numPr>
      <w:spacing w:after="120"/>
      <w:ind w:left="1134" w:hanging="198"/>
    </w:pPr>
  </w:style>
  <w:style w:type="paragraph" w:customStyle="1" w:styleId="affff7">
    <w:name w:val="문서타이틀"/>
    <w:basedOn w:val="a3"/>
    <w:next w:val="a3"/>
    <w:autoRedefine/>
    <w:rsid w:val="00FE4898"/>
    <w:pPr>
      <w:jc w:val="right"/>
    </w:pPr>
    <w:rPr>
      <w:rFonts w:ascii="바탕" w:eastAsia="굴림" w:hAnsi="Times New Roman"/>
      <w:b/>
      <w:i/>
      <w:sz w:val="40"/>
      <w:szCs w:val="40"/>
    </w:rPr>
  </w:style>
  <w:style w:type="paragraph" w:customStyle="1" w:styleId="a2">
    <w:name w:val="표내 번호매기기"/>
    <w:basedOn w:val="a3"/>
    <w:rsid w:val="00FE4898"/>
    <w:pPr>
      <w:numPr>
        <w:numId w:val="38"/>
      </w:numPr>
    </w:pPr>
    <w:rPr>
      <w:rFonts w:ascii="Tahoma" w:eastAsia="굴림" w:hAnsi="Tahoma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4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1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26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20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13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87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06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27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5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66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91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561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578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94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93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067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17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5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92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889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55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324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52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061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37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517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104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921">
          <w:marLeft w:val="1051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543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0100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017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521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48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2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02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790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46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889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977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56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625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8730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71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678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23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89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9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68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4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33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492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1482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562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125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786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23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6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586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835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23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4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32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7838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146">
                  <w:marLeft w:val="150"/>
                  <w:marRight w:val="150"/>
                  <w:marTop w:val="150"/>
                  <w:marBottom w:val="150"/>
                  <w:divBdr>
                    <w:top w:val="dashed" w:sz="6" w:space="0" w:color="3C78B5"/>
                    <w:left w:val="dashed" w:sz="6" w:space="0" w:color="3C78B5"/>
                    <w:bottom w:val="dashed" w:sz="6" w:space="0" w:color="3C78B5"/>
                    <w:right w:val="dashed" w:sz="6" w:space="0" w:color="3C78B5"/>
                  </w:divBdr>
                </w:div>
              </w:divsChild>
            </w:div>
          </w:divsChild>
        </w:div>
      </w:divsChild>
    </w:div>
    <w:div w:id="1789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452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0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455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6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68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08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033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252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6839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evelopers@xpressengine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eader" Target="header3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xpressengine.com" TargetMode="External"/><Relationship Id="rId29" Type="http://schemas.openxmlformats.org/officeDocument/2006/relationships/image" Target="media/image9.png"/><Relationship Id="rId11" Type="http://schemas.openxmlformats.org/officeDocument/2006/relationships/footer" Target="footer3.xml"/><Relationship Id="rId24" Type="http://schemas.openxmlformats.org/officeDocument/2006/relationships/header" Target="header4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://remote.wcms.k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5.xml"/><Relationship Id="rId20" Type="http://schemas.openxmlformats.org/officeDocument/2006/relationships/footer" Target="footer6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Repo\1.%20&#44277;&#53685;%20&#47928;&#49436;\3.%20&#53596;&#54540;&#47551;\TC_New_Template\TC_New_Template_nhn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CCB88-2D89-461C-A62D-5B6EEF81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TC_New_Template_nhn.dotx</Template>
  <TotalTime>2719</TotalTime>
  <Pages>43</Pages>
  <Words>2313</Words>
  <Characters>13186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XE 사용자 매뉴얼</vt:lpstr>
    </vt:vector>
  </TitlesOfParts>
  <Company>소속</Company>
  <LinksUpToDate>false</LinksUpToDate>
  <CharactersWithSpaces>15469</CharactersWithSpaces>
  <SharedDoc>false</SharedDoc>
  <HLinks>
    <vt:vector size="60" baseType="variant"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_Toc169082910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_Toc169082909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_Toc169082908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_Toc169082907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_Toc169082906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_Toc169082905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_Toc169082904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_Toc169082903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_Toc169082902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_Toc169082901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XE 사용자 매뉴얼</dc:title>
  <dc:creator>n</dc:creator>
  <cp:keywords>키워드</cp:keywords>
  <cp:lastModifiedBy>Registered User</cp:lastModifiedBy>
  <cp:revision>37</cp:revision>
  <cp:lastPrinted>2016-10-13T21:39:00Z</cp:lastPrinted>
  <dcterms:created xsi:type="dcterms:W3CDTF">2016-06-14T09:36:00Z</dcterms:created>
  <dcterms:modified xsi:type="dcterms:W3CDTF">2016-10-19T05:16:00Z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기밀코드">
    <vt:lpwstr>외부용</vt:lpwstr>
  </property>
  <property fmtid="{D5CDD505-2E9C-101B-9397-08002B2CF9AE}" pid="3" name="문서코드">
    <vt:lpwstr>문서코드(없으면 생략)</vt:lpwstr>
  </property>
  <property fmtid="{D5CDD505-2E9C-101B-9397-08002B2CF9AE}" pid="4" name="소속">
    <vt:lpwstr>UIT 센터</vt:lpwstr>
  </property>
  <property fmtid="{D5CDD505-2E9C-101B-9397-08002B2CF9AE}" pid="5" name="메일 주소">
    <vt:lpwstr>메일주소(개발자 메일 주소)</vt:lpwstr>
  </property>
</Properties>
</file>